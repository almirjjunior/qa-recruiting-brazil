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6D41" w:rsidRDefault="00506D41" w:rsidP="00D02C87"/>
    <w:p w:rsidR="00D02C87" w:rsidRDefault="00021688" w:rsidP="00D02C87">
      <w:r>
        <w:t xml:space="preserve">            </w:t>
      </w:r>
    </w:p>
    <w:p w:rsidR="00D02C87" w:rsidRDefault="00D02C87" w:rsidP="00D02C87"/>
    <w:p w:rsidR="00D02C87" w:rsidRDefault="00D02C87" w:rsidP="00D02C87"/>
    <w:p w:rsidR="00D66B97" w:rsidRDefault="00D66B97" w:rsidP="00D02C87"/>
    <w:p w:rsidR="00D66B97" w:rsidRDefault="00D66B97" w:rsidP="00D02C87"/>
    <w:p w:rsidR="00D66B97" w:rsidRDefault="00D66B97" w:rsidP="00D02C87"/>
    <w:p w:rsidR="00D66B97" w:rsidRDefault="00D66B97" w:rsidP="00D02C87"/>
    <w:p w:rsidR="00D02C87" w:rsidRDefault="00D02C87" w:rsidP="00D02C87"/>
    <w:p w:rsidR="00D02C87" w:rsidRDefault="00D02C87" w:rsidP="00D02C87"/>
    <w:p w:rsidR="00D02C87" w:rsidRDefault="00D02C87" w:rsidP="00D02C87"/>
    <w:p w:rsidR="00D66B97" w:rsidRDefault="00D66B97" w:rsidP="00D02C87"/>
    <w:p w:rsidR="00D66B97" w:rsidRDefault="00D66B97" w:rsidP="00D02C87"/>
    <w:p w:rsidR="00D66B97" w:rsidRDefault="00D66B97" w:rsidP="00D02C87"/>
    <w:p w:rsidR="00D66B97" w:rsidRDefault="00D66B97" w:rsidP="00D02C87"/>
    <w:p w:rsidR="00D66B97" w:rsidRDefault="00D66B97" w:rsidP="00D02C87"/>
    <w:p w:rsidR="00D66B97" w:rsidRDefault="00D66B97" w:rsidP="00D02C87"/>
    <w:p w:rsidR="00D66B97" w:rsidRDefault="00D66B97" w:rsidP="00D02C87"/>
    <w:p w:rsidR="00D66B97" w:rsidRDefault="00D66B97" w:rsidP="00D02C87"/>
    <w:p w:rsidR="00D66B97" w:rsidRDefault="00D66B97" w:rsidP="00D02C87"/>
    <w:p w:rsidR="00D02C87" w:rsidRDefault="00D02C87" w:rsidP="00D02C87"/>
    <w:p w:rsidR="00371B5E" w:rsidRPr="004F2836" w:rsidRDefault="00D02C87" w:rsidP="004F2836">
      <w:pPr>
        <w:pStyle w:val="Ttulo"/>
      </w:pPr>
      <w:bookmarkStart w:id="0" w:name="_Toc511652100"/>
      <w:bookmarkStart w:id="1" w:name="_Toc511720027"/>
      <w:bookmarkStart w:id="2" w:name="_Toc513554568"/>
      <w:bookmarkStart w:id="3" w:name="_Toc517771321"/>
      <w:bookmarkStart w:id="4" w:name="_Toc517865429"/>
      <w:bookmarkStart w:id="5" w:name="_Toc526337624"/>
      <w:bookmarkStart w:id="6" w:name="_Toc526409419"/>
      <w:bookmarkStart w:id="7" w:name="_Toc527011753"/>
      <w:bookmarkStart w:id="8" w:name="_Toc528588876"/>
      <w:bookmarkStart w:id="9" w:name="_Toc528595763"/>
      <w:bookmarkStart w:id="10" w:name="_Toc528662072"/>
      <w:bookmarkStart w:id="11" w:name="_Toc528662873"/>
      <w:bookmarkStart w:id="12" w:name="_Toc528679272"/>
      <w:bookmarkStart w:id="13" w:name="_Toc528679403"/>
      <w:bookmarkStart w:id="14" w:name="_Toc528824771"/>
      <w:bookmarkStart w:id="15" w:name="_Toc430121"/>
      <w:r w:rsidRPr="004F2836">
        <w:t xml:space="preserve">Especificação de Necessidades </w:t>
      </w:r>
      <w:r w:rsidR="00EA5B50" w:rsidRPr="004F2836">
        <w:t>–</w:t>
      </w:r>
      <w:r w:rsidRPr="004F2836">
        <w:t xml:space="preserve">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proofErr w:type="spellStart"/>
      <w:r w:rsidR="00FF34F3">
        <w:t>Whatsapp</w:t>
      </w:r>
      <w:proofErr w:type="spellEnd"/>
    </w:p>
    <w:p w:rsidR="00EA5B50" w:rsidRPr="00964A54" w:rsidRDefault="00EA5B50" w:rsidP="004F2836">
      <w:pPr>
        <w:pStyle w:val="Ttulo"/>
        <w:rPr>
          <w:sz w:val="28"/>
          <w:szCs w:val="28"/>
        </w:rPr>
      </w:pPr>
      <w:bookmarkStart w:id="16" w:name="_Toc511652101"/>
      <w:bookmarkStart w:id="17" w:name="_Toc511720028"/>
      <w:bookmarkStart w:id="18" w:name="_Toc513554569"/>
      <w:bookmarkStart w:id="19" w:name="_Toc517771322"/>
      <w:bookmarkStart w:id="20" w:name="_Toc517865430"/>
      <w:bookmarkStart w:id="21" w:name="_Toc526337625"/>
      <w:bookmarkStart w:id="22" w:name="_Toc526409420"/>
      <w:bookmarkStart w:id="23" w:name="_Toc527011754"/>
      <w:bookmarkStart w:id="24" w:name="_Toc528588877"/>
      <w:bookmarkStart w:id="25" w:name="_Toc528595764"/>
      <w:bookmarkStart w:id="26" w:name="_Toc528662073"/>
      <w:bookmarkStart w:id="27" w:name="_Toc528662874"/>
      <w:bookmarkStart w:id="28" w:name="_Toc528679273"/>
      <w:bookmarkStart w:id="29" w:name="_Toc528679404"/>
      <w:bookmarkStart w:id="30" w:name="_Toc528824772"/>
      <w:bookmarkStart w:id="31" w:name="_Toc430122"/>
      <w:r w:rsidRPr="00964A54">
        <w:rPr>
          <w:sz w:val="28"/>
          <w:szCs w:val="28"/>
        </w:rPr>
        <w:t xml:space="preserve">Versão </w:t>
      </w:r>
      <w:r w:rsidR="00FF34F3">
        <w:rPr>
          <w:sz w:val="28"/>
          <w:szCs w:val="28"/>
        </w:rPr>
        <w:t>1</w:t>
      </w:r>
      <w:r w:rsidR="00F52C07" w:rsidRPr="00964A54">
        <w:rPr>
          <w:sz w:val="28"/>
          <w:szCs w:val="28"/>
        </w:rPr>
        <w:t>.0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</w:p>
    <w:p w:rsidR="00D02C87" w:rsidRDefault="00D02C87" w:rsidP="00D02C87"/>
    <w:p w:rsidR="00D02C87" w:rsidRDefault="00D02C87" w:rsidP="00D02C87"/>
    <w:p w:rsidR="00D02C87" w:rsidRDefault="00D02C87" w:rsidP="00D02C87"/>
    <w:p w:rsidR="00D02C87" w:rsidRDefault="00D02C87" w:rsidP="00D02C87"/>
    <w:p w:rsidR="00D02C87" w:rsidRDefault="00D02C87" w:rsidP="00D02C87"/>
    <w:p w:rsidR="00D02C87" w:rsidRDefault="00D02C87" w:rsidP="00D02C87"/>
    <w:p w:rsidR="00D02C87" w:rsidRDefault="00D02C87" w:rsidP="00D02C87"/>
    <w:p w:rsidR="00D66B97" w:rsidRDefault="00D66B97" w:rsidP="00D02C87"/>
    <w:p w:rsidR="00D66B97" w:rsidRDefault="00D66B97" w:rsidP="00D02C87"/>
    <w:p w:rsidR="00D66B97" w:rsidRDefault="00D66B97" w:rsidP="00D02C87"/>
    <w:p w:rsidR="00343901" w:rsidRPr="00343901" w:rsidRDefault="00343901" w:rsidP="00343901"/>
    <w:p w:rsidR="00D02C87" w:rsidRPr="007C06CC" w:rsidRDefault="00D02C87" w:rsidP="00343901">
      <w:pPr>
        <w:pStyle w:val="Ttulo8"/>
        <w:jc w:val="center"/>
        <w:rPr>
          <w:rFonts w:cs="Arial"/>
          <w:sz w:val="32"/>
        </w:rPr>
      </w:pPr>
      <w:r w:rsidRPr="007C06CC">
        <w:rPr>
          <w:rFonts w:ascii="Arial" w:hAnsi="Arial" w:cs="Arial"/>
          <w:b/>
          <w:i w:val="0"/>
          <w:sz w:val="36"/>
          <w:szCs w:val="28"/>
        </w:rPr>
        <w:t>Histórico do Documento</w:t>
      </w:r>
    </w:p>
    <w:p w:rsidR="009046F1" w:rsidRDefault="009046F1" w:rsidP="009046F1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838"/>
        <w:gridCol w:w="1559"/>
        <w:gridCol w:w="1134"/>
        <w:gridCol w:w="2967"/>
        <w:gridCol w:w="2211"/>
      </w:tblGrid>
      <w:tr w:rsidR="009046F1" w:rsidRPr="005A002E" w:rsidTr="009713A9">
        <w:trPr>
          <w:jc w:val="center"/>
        </w:trPr>
        <w:tc>
          <w:tcPr>
            <w:tcW w:w="1838" w:type="dxa"/>
          </w:tcPr>
          <w:p w:rsidR="009046F1" w:rsidRPr="007C06CC" w:rsidRDefault="009046F1" w:rsidP="007847CA">
            <w:pPr>
              <w:jc w:val="center"/>
              <w:rPr>
                <w:rFonts w:cs="Arial"/>
                <w:b/>
                <w:szCs w:val="18"/>
              </w:rPr>
            </w:pPr>
            <w:r w:rsidRPr="007C06CC">
              <w:rPr>
                <w:rFonts w:cs="Arial"/>
                <w:b/>
                <w:szCs w:val="18"/>
              </w:rPr>
              <w:t>Data</w:t>
            </w:r>
          </w:p>
        </w:tc>
        <w:tc>
          <w:tcPr>
            <w:tcW w:w="1559" w:type="dxa"/>
          </w:tcPr>
          <w:p w:rsidR="009046F1" w:rsidRPr="007C06CC" w:rsidRDefault="009046F1" w:rsidP="003D0B63">
            <w:pPr>
              <w:jc w:val="center"/>
              <w:rPr>
                <w:rFonts w:cs="Arial"/>
                <w:b/>
                <w:szCs w:val="18"/>
              </w:rPr>
            </w:pPr>
            <w:r w:rsidRPr="007C06CC">
              <w:rPr>
                <w:rFonts w:cs="Arial"/>
                <w:b/>
                <w:szCs w:val="18"/>
              </w:rPr>
              <w:t>N</w:t>
            </w:r>
            <w:r w:rsidRPr="007C06CC">
              <w:rPr>
                <w:rFonts w:cs="Arial"/>
                <w:b/>
                <w:szCs w:val="18"/>
                <w:u w:val="single"/>
                <w:vertAlign w:val="superscript"/>
              </w:rPr>
              <w:t>o</w:t>
            </w:r>
            <w:r w:rsidRPr="007C06CC">
              <w:rPr>
                <w:rFonts w:cs="Arial"/>
                <w:b/>
                <w:szCs w:val="18"/>
              </w:rPr>
              <w:t xml:space="preserve"> </w:t>
            </w:r>
            <w:r w:rsidR="003D0B63">
              <w:rPr>
                <w:rFonts w:cs="Arial"/>
                <w:b/>
                <w:szCs w:val="18"/>
              </w:rPr>
              <w:t>Projeto</w:t>
            </w:r>
          </w:p>
        </w:tc>
        <w:tc>
          <w:tcPr>
            <w:tcW w:w="1134" w:type="dxa"/>
          </w:tcPr>
          <w:p w:rsidR="009046F1" w:rsidRPr="007C06CC" w:rsidRDefault="009046F1" w:rsidP="00790AB9">
            <w:pPr>
              <w:jc w:val="center"/>
              <w:rPr>
                <w:rFonts w:cs="Arial"/>
                <w:b/>
                <w:szCs w:val="18"/>
              </w:rPr>
            </w:pPr>
            <w:r w:rsidRPr="007C06CC">
              <w:rPr>
                <w:rFonts w:cs="Arial"/>
                <w:b/>
                <w:szCs w:val="18"/>
              </w:rPr>
              <w:t>Versão</w:t>
            </w:r>
          </w:p>
        </w:tc>
        <w:tc>
          <w:tcPr>
            <w:tcW w:w="2967" w:type="dxa"/>
          </w:tcPr>
          <w:p w:rsidR="009046F1" w:rsidRPr="007C06CC" w:rsidRDefault="009046F1" w:rsidP="007847CA">
            <w:pPr>
              <w:jc w:val="center"/>
              <w:rPr>
                <w:rFonts w:cs="Arial"/>
                <w:b/>
                <w:szCs w:val="18"/>
              </w:rPr>
            </w:pPr>
            <w:r w:rsidRPr="007C06CC">
              <w:rPr>
                <w:rFonts w:cs="Arial"/>
                <w:b/>
                <w:szCs w:val="18"/>
              </w:rPr>
              <w:t>Descrição</w:t>
            </w:r>
          </w:p>
        </w:tc>
        <w:tc>
          <w:tcPr>
            <w:tcW w:w="2211" w:type="dxa"/>
          </w:tcPr>
          <w:p w:rsidR="009046F1" w:rsidRPr="007C06CC" w:rsidRDefault="009046F1" w:rsidP="007847CA">
            <w:pPr>
              <w:jc w:val="center"/>
              <w:rPr>
                <w:rFonts w:cs="Arial"/>
                <w:b/>
                <w:szCs w:val="18"/>
              </w:rPr>
            </w:pPr>
            <w:r w:rsidRPr="007C06CC">
              <w:rPr>
                <w:rFonts w:cs="Arial"/>
                <w:b/>
                <w:szCs w:val="18"/>
              </w:rPr>
              <w:t>Responsável</w:t>
            </w:r>
          </w:p>
        </w:tc>
      </w:tr>
      <w:tr w:rsidR="009A0AA8" w:rsidRPr="009A0AA8" w:rsidTr="009713A9">
        <w:trPr>
          <w:jc w:val="center"/>
        </w:trPr>
        <w:tc>
          <w:tcPr>
            <w:tcW w:w="1838" w:type="dxa"/>
            <w:vAlign w:val="center"/>
          </w:tcPr>
          <w:p w:rsidR="009046F1" w:rsidRPr="00986E44" w:rsidRDefault="0017281E" w:rsidP="004974FD">
            <w:pPr>
              <w:jc w:val="center"/>
            </w:pPr>
            <w:r>
              <w:t>1</w:t>
            </w:r>
            <w:r w:rsidR="004974FD">
              <w:t>7</w:t>
            </w:r>
            <w:r w:rsidR="004F634D">
              <w:t>/0</w:t>
            </w:r>
            <w:r w:rsidR="004974FD">
              <w:t>9</w:t>
            </w:r>
            <w:r w:rsidR="004F634D">
              <w:t>/2019</w:t>
            </w:r>
          </w:p>
        </w:tc>
        <w:tc>
          <w:tcPr>
            <w:tcW w:w="1559" w:type="dxa"/>
            <w:vAlign w:val="center"/>
          </w:tcPr>
          <w:p w:rsidR="009046F1" w:rsidRPr="00401D59" w:rsidRDefault="009046F1" w:rsidP="00986E44">
            <w:pPr>
              <w:jc w:val="center"/>
            </w:pPr>
          </w:p>
        </w:tc>
        <w:tc>
          <w:tcPr>
            <w:tcW w:w="1134" w:type="dxa"/>
            <w:vAlign w:val="center"/>
          </w:tcPr>
          <w:p w:rsidR="009046F1" w:rsidRPr="00401D59" w:rsidRDefault="004F634D" w:rsidP="00986E44">
            <w:pPr>
              <w:jc w:val="center"/>
              <w:rPr>
                <w:sz w:val="18"/>
                <w:szCs w:val="18"/>
              </w:rPr>
            </w:pPr>
            <w:r w:rsidRPr="00401D59">
              <w:rPr>
                <w:sz w:val="18"/>
                <w:szCs w:val="18"/>
              </w:rPr>
              <w:t>1</w:t>
            </w:r>
            <w:r w:rsidR="00F213C9" w:rsidRPr="00401D59">
              <w:rPr>
                <w:sz w:val="18"/>
                <w:szCs w:val="18"/>
              </w:rPr>
              <w:t>.0</w:t>
            </w:r>
          </w:p>
        </w:tc>
        <w:tc>
          <w:tcPr>
            <w:tcW w:w="2967" w:type="dxa"/>
            <w:vAlign w:val="center"/>
          </w:tcPr>
          <w:p w:rsidR="009046F1" w:rsidRPr="00401D59" w:rsidRDefault="00F213C9" w:rsidP="00986E44">
            <w:pPr>
              <w:jc w:val="center"/>
              <w:rPr>
                <w:sz w:val="18"/>
                <w:szCs w:val="18"/>
              </w:rPr>
            </w:pPr>
            <w:r w:rsidRPr="00401D59">
              <w:rPr>
                <w:sz w:val="18"/>
                <w:szCs w:val="18"/>
              </w:rPr>
              <w:t>Criação do documento</w:t>
            </w:r>
          </w:p>
        </w:tc>
        <w:tc>
          <w:tcPr>
            <w:tcW w:w="2211" w:type="dxa"/>
            <w:vAlign w:val="center"/>
          </w:tcPr>
          <w:p w:rsidR="009046F1" w:rsidRPr="00401D59" w:rsidRDefault="004974FD" w:rsidP="00986E4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Almir Junior</w:t>
            </w:r>
          </w:p>
        </w:tc>
      </w:tr>
    </w:tbl>
    <w:p w:rsidR="009046F1" w:rsidRPr="009046F1" w:rsidRDefault="009046F1" w:rsidP="009046F1">
      <w:pPr>
        <w:sectPr w:rsidR="009046F1" w:rsidRPr="009046F1" w:rsidSect="00D976C2">
          <w:headerReference w:type="default" r:id="rId11"/>
          <w:pgSz w:w="11907" w:h="16840" w:code="9"/>
          <w:pgMar w:top="856" w:right="567" w:bottom="805" w:left="567" w:header="1134" w:footer="720" w:gutter="0"/>
          <w:cols w:space="720"/>
        </w:sectPr>
      </w:pPr>
    </w:p>
    <w:p w:rsidR="00AE0525" w:rsidRPr="00F00FBC" w:rsidRDefault="00AE0525" w:rsidP="00F00FBC">
      <w:pPr>
        <w:pStyle w:val="Ttulo3"/>
        <w:rPr>
          <w:i w:val="0"/>
          <w:szCs w:val="28"/>
        </w:rPr>
      </w:pPr>
      <w:bookmarkStart w:id="32" w:name="_Toc511652106"/>
      <w:bookmarkStart w:id="33" w:name="_Toc511720033"/>
      <w:bookmarkStart w:id="34" w:name="_Toc513554574"/>
      <w:bookmarkStart w:id="35" w:name="_Toc517771328"/>
      <w:bookmarkStart w:id="36" w:name="_Toc517865436"/>
      <w:bookmarkStart w:id="37" w:name="_Toc526337631"/>
      <w:bookmarkStart w:id="38" w:name="_Toc526409426"/>
      <w:bookmarkStart w:id="39" w:name="_Toc527011760"/>
      <w:bookmarkStart w:id="40" w:name="_Toc528588898"/>
      <w:bookmarkStart w:id="41" w:name="_Toc528595785"/>
      <w:bookmarkStart w:id="42" w:name="_Toc528662094"/>
      <w:bookmarkStart w:id="43" w:name="_Toc528662895"/>
      <w:bookmarkStart w:id="44" w:name="_Toc528679294"/>
      <w:bookmarkStart w:id="45" w:name="_Toc528679425"/>
      <w:bookmarkStart w:id="46" w:name="_Toc528824798"/>
      <w:bookmarkStart w:id="47" w:name="_Toc430128"/>
      <w:r w:rsidRPr="00577662">
        <w:rPr>
          <w:i w:val="0"/>
          <w:szCs w:val="28"/>
        </w:rPr>
        <w:lastRenderedPageBreak/>
        <w:t>Especificação de Necessidades</w:t>
      </w:r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</w:p>
    <w:p w:rsidR="004B3306" w:rsidRDefault="004B3306" w:rsidP="004A2B9D">
      <w:pPr>
        <w:jc w:val="both"/>
        <w:rPr>
          <w:b/>
          <w:sz w:val="18"/>
        </w:rPr>
      </w:pPr>
    </w:p>
    <w:p w:rsidR="00CC18DD" w:rsidRPr="00457C97" w:rsidRDefault="00CC18DD" w:rsidP="00CC18DD">
      <w:pPr>
        <w:pStyle w:val="Ttulo3"/>
        <w:pBdr>
          <w:bottom w:val="single" w:sz="2" w:space="1" w:color="auto"/>
        </w:pBdr>
        <w:jc w:val="left"/>
        <w:rPr>
          <w:rFonts w:cs="Arial"/>
          <w:i w:val="0"/>
          <w:sz w:val="20"/>
        </w:rPr>
      </w:pPr>
      <w:bookmarkStart w:id="48" w:name="_Toc511652107"/>
      <w:bookmarkStart w:id="49" w:name="_Toc511720034"/>
      <w:bookmarkStart w:id="50" w:name="_Toc513554575"/>
      <w:bookmarkStart w:id="51" w:name="_Toc517771329"/>
      <w:bookmarkStart w:id="52" w:name="_Toc517865437"/>
      <w:bookmarkStart w:id="53" w:name="_Toc526337632"/>
      <w:bookmarkStart w:id="54" w:name="_Toc526409427"/>
      <w:bookmarkStart w:id="55" w:name="_Toc527011761"/>
      <w:bookmarkStart w:id="56" w:name="_Toc528588899"/>
      <w:bookmarkStart w:id="57" w:name="_Toc528595786"/>
      <w:bookmarkStart w:id="58" w:name="_Toc528662095"/>
      <w:bookmarkStart w:id="59" w:name="_Toc528662896"/>
      <w:bookmarkStart w:id="60" w:name="_Toc528679295"/>
      <w:bookmarkStart w:id="61" w:name="_Toc528679426"/>
      <w:bookmarkStart w:id="62" w:name="_Toc528824799"/>
      <w:bookmarkStart w:id="63" w:name="_Toc430129"/>
      <w:r w:rsidRPr="00457C97">
        <w:rPr>
          <w:rFonts w:cs="Arial"/>
          <w:i w:val="0"/>
          <w:sz w:val="20"/>
        </w:rPr>
        <w:t xml:space="preserve">1 – Número </w:t>
      </w:r>
      <w:r w:rsidRPr="00EE720A">
        <w:rPr>
          <w:rFonts w:cs="Arial"/>
          <w:i w:val="0"/>
          <w:sz w:val="20"/>
        </w:rPr>
        <w:t>do Projeto</w:t>
      </w:r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</w:p>
    <w:p w:rsidR="004F1F01" w:rsidRPr="004F1F01" w:rsidRDefault="00CC18DD" w:rsidP="004F1F01">
      <w:pPr>
        <w:jc w:val="both"/>
        <w:rPr>
          <w:rFonts w:cs="Arial"/>
          <w:color w:val="000000"/>
        </w:rPr>
      </w:pPr>
      <w:r w:rsidRPr="00CC18DD">
        <w:rPr>
          <w:rFonts w:cs="Arial"/>
          <w:i/>
          <w:color w:val="0000FF"/>
          <w:sz w:val="18"/>
          <w:szCs w:val="18"/>
        </w:rPr>
        <w:br/>
      </w:r>
      <w:proofErr w:type="spellStart"/>
      <w:r w:rsidR="00BD110A">
        <w:rPr>
          <w:rFonts w:cs="Arial"/>
          <w:color w:val="000000"/>
        </w:rPr>
        <w:t>Whatsapp</w:t>
      </w:r>
      <w:proofErr w:type="spellEnd"/>
      <w:r w:rsidR="00850B74">
        <w:rPr>
          <w:rFonts w:cs="Arial"/>
          <w:color w:val="000000"/>
        </w:rPr>
        <w:t xml:space="preserve"> </w:t>
      </w:r>
      <w:r w:rsidR="00054A85">
        <w:rPr>
          <w:rFonts w:cs="Arial"/>
          <w:color w:val="000000"/>
        </w:rPr>
        <w:t>0001</w:t>
      </w:r>
      <w:r w:rsidR="00A55287">
        <w:rPr>
          <w:rFonts w:cs="Arial"/>
          <w:color w:val="000000"/>
        </w:rPr>
        <w:t>.</w:t>
      </w:r>
    </w:p>
    <w:p w:rsidR="00CC18DD" w:rsidRDefault="00CC18DD" w:rsidP="004A2B9D">
      <w:pPr>
        <w:jc w:val="both"/>
        <w:rPr>
          <w:b/>
          <w:sz w:val="18"/>
        </w:rPr>
      </w:pPr>
    </w:p>
    <w:p w:rsidR="00CC18DD" w:rsidRPr="004D07A7" w:rsidRDefault="00CC18DD" w:rsidP="00CC18DD">
      <w:pPr>
        <w:pStyle w:val="Ttulo3"/>
        <w:pBdr>
          <w:bottom w:val="single" w:sz="2" w:space="1" w:color="auto"/>
        </w:pBdr>
        <w:jc w:val="left"/>
        <w:rPr>
          <w:rFonts w:cs="Arial"/>
          <w:i w:val="0"/>
          <w:sz w:val="20"/>
        </w:rPr>
      </w:pPr>
      <w:bookmarkStart w:id="64" w:name="_Toc511652108"/>
      <w:bookmarkStart w:id="65" w:name="_Toc511720035"/>
      <w:bookmarkStart w:id="66" w:name="_Toc513554576"/>
      <w:bookmarkStart w:id="67" w:name="_Toc517771330"/>
      <w:bookmarkStart w:id="68" w:name="_Toc517865438"/>
      <w:bookmarkStart w:id="69" w:name="_Toc526337633"/>
      <w:bookmarkStart w:id="70" w:name="_Toc526409428"/>
      <w:bookmarkStart w:id="71" w:name="_Toc527011762"/>
      <w:bookmarkStart w:id="72" w:name="_Toc528588900"/>
      <w:bookmarkStart w:id="73" w:name="_Toc528595787"/>
      <w:bookmarkStart w:id="74" w:name="_Toc528662096"/>
      <w:bookmarkStart w:id="75" w:name="_Toc528662897"/>
      <w:bookmarkStart w:id="76" w:name="_Toc528679296"/>
      <w:bookmarkStart w:id="77" w:name="_Toc528679427"/>
      <w:bookmarkStart w:id="78" w:name="_Toc528824800"/>
      <w:bookmarkStart w:id="79" w:name="_Toc430130"/>
      <w:r w:rsidRPr="004D07A7">
        <w:rPr>
          <w:rFonts w:cs="Arial"/>
          <w:i w:val="0"/>
          <w:sz w:val="20"/>
        </w:rPr>
        <w:t>2 – Nome do Projeto</w:t>
      </w:r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</w:p>
    <w:p w:rsidR="005477A0" w:rsidRDefault="005477A0" w:rsidP="004A2B9D">
      <w:pPr>
        <w:jc w:val="both"/>
        <w:rPr>
          <w:rFonts w:cs="Arial"/>
        </w:rPr>
      </w:pPr>
    </w:p>
    <w:p w:rsidR="00FB4052" w:rsidRDefault="004974FD" w:rsidP="004A2B9D">
      <w:pPr>
        <w:jc w:val="both"/>
        <w:rPr>
          <w:b/>
          <w:sz w:val="18"/>
        </w:rPr>
      </w:pPr>
      <w:r>
        <w:t xml:space="preserve">Função de compartilhamento de </w:t>
      </w:r>
      <w:proofErr w:type="spellStart"/>
      <w:r w:rsidR="00BD110A">
        <w:t>Whatsapp</w:t>
      </w:r>
      <w:proofErr w:type="spellEnd"/>
      <w:r w:rsidR="00BD110A">
        <w:t>.</w:t>
      </w:r>
    </w:p>
    <w:p w:rsidR="00A55287" w:rsidRDefault="00A55287" w:rsidP="00A55287">
      <w:pPr>
        <w:pStyle w:val="Default"/>
        <w:jc w:val="both"/>
        <w:rPr>
          <w:sz w:val="20"/>
          <w:szCs w:val="20"/>
        </w:rPr>
      </w:pPr>
      <w:bookmarkStart w:id="80" w:name="_Toc430938157"/>
    </w:p>
    <w:p w:rsidR="0012304C" w:rsidRPr="00D900CC" w:rsidRDefault="0012304C" w:rsidP="005477A0">
      <w:pPr>
        <w:pStyle w:val="Default"/>
        <w:ind w:left="567"/>
        <w:jc w:val="both"/>
        <w:rPr>
          <w:sz w:val="20"/>
          <w:szCs w:val="20"/>
        </w:rPr>
      </w:pPr>
    </w:p>
    <w:p w:rsidR="00093E96" w:rsidRPr="004D041E" w:rsidRDefault="00BD110A" w:rsidP="00093E96">
      <w:pPr>
        <w:pStyle w:val="Ttulo3"/>
        <w:pBdr>
          <w:bottom w:val="single" w:sz="2" w:space="1" w:color="auto"/>
        </w:pBdr>
        <w:jc w:val="left"/>
        <w:rPr>
          <w:rFonts w:cs="Arial"/>
          <w:i w:val="0"/>
          <w:sz w:val="20"/>
        </w:rPr>
      </w:pPr>
      <w:bookmarkStart w:id="81" w:name="_Toc511652110"/>
      <w:bookmarkStart w:id="82" w:name="_Toc511720037"/>
      <w:bookmarkStart w:id="83" w:name="_Toc513554578"/>
      <w:bookmarkStart w:id="84" w:name="_Toc517771332"/>
      <w:bookmarkStart w:id="85" w:name="_Toc517865440"/>
      <w:bookmarkStart w:id="86" w:name="_Toc526337635"/>
      <w:bookmarkStart w:id="87" w:name="_Toc526409430"/>
      <w:bookmarkStart w:id="88" w:name="_Toc527011764"/>
      <w:bookmarkStart w:id="89" w:name="_Toc528588902"/>
      <w:bookmarkStart w:id="90" w:name="_Toc528595789"/>
      <w:bookmarkStart w:id="91" w:name="_Toc528662098"/>
      <w:bookmarkStart w:id="92" w:name="_Toc528662899"/>
      <w:bookmarkStart w:id="93" w:name="_Toc528679298"/>
      <w:bookmarkStart w:id="94" w:name="_Toc528679429"/>
      <w:bookmarkStart w:id="95" w:name="_Toc528824802"/>
      <w:bookmarkStart w:id="96" w:name="_Toc430132"/>
      <w:r>
        <w:rPr>
          <w:rFonts w:cs="Arial"/>
          <w:i w:val="0"/>
          <w:sz w:val="20"/>
        </w:rPr>
        <w:t>3</w:t>
      </w:r>
      <w:r w:rsidR="00093E96" w:rsidRPr="004D041E">
        <w:rPr>
          <w:rFonts w:cs="Arial"/>
          <w:i w:val="0"/>
          <w:sz w:val="20"/>
        </w:rPr>
        <w:t xml:space="preserve"> – Objetivo do Projeto</w:t>
      </w:r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</w:p>
    <w:p w:rsidR="00BD110A" w:rsidRDefault="00BD110A" w:rsidP="00542726">
      <w:pPr>
        <w:pStyle w:val="Default"/>
        <w:spacing w:before="240"/>
        <w:jc w:val="both"/>
        <w:rPr>
          <w:sz w:val="20"/>
          <w:szCs w:val="20"/>
        </w:rPr>
      </w:pPr>
      <w:bookmarkStart w:id="97" w:name="_Hlk14076773"/>
      <w:bookmarkStart w:id="98" w:name="_Toc497725750"/>
      <w:r>
        <w:rPr>
          <w:sz w:val="20"/>
          <w:szCs w:val="20"/>
        </w:rPr>
        <w:t xml:space="preserve">Criar duas novas funcionalidades “compartilhamento de arquivos” e “compartilhamento de localização real”, os arquivos e a localização real poderão ser enviados para qualquer contato que esteja no </w:t>
      </w:r>
      <w:proofErr w:type="spellStart"/>
      <w:r>
        <w:rPr>
          <w:sz w:val="20"/>
          <w:szCs w:val="20"/>
        </w:rPr>
        <w:t>App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Whatsapp</w:t>
      </w:r>
      <w:proofErr w:type="spellEnd"/>
      <w:r>
        <w:rPr>
          <w:sz w:val="20"/>
          <w:szCs w:val="20"/>
        </w:rPr>
        <w:t>.</w:t>
      </w:r>
    </w:p>
    <w:p w:rsidR="00052640" w:rsidRDefault="00A55287" w:rsidP="00052640">
      <w:pPr>
        <w:pStyle w:val="Default"/>
        <w:spacing w:before="240"/>
        <w:jc w:val="both"/>
        <w:rPr>
          <w:sz w:val="20"/>
          <w:szCs w:val="20"/>
        </w:rPr>
      </w:pPr>
      <w:r w:rsidRPr="00A55287">
        <w:rPr>
          <w:sz w:val="20"/>
          <w:szCs w:val="20"/>
        </w:rPr>
        <w:t xml:space="preserve">Permitir que o </w:t>
      </w:r>
      <w:r w:rsidR="00052640">
        <w:rPr>
          <w:sz w:val="20"/>
          <w:szCs w:val="20"/>
        </w:rPr>
        <w:t xml:space="preserve">usuário selecione as opções de compartilhamento (compartilhamento de arquivos” e “compartilhamento de localização real). </w:t>
      </w:r>
    </w:p>
    <w:p w:rsidR="00E32344" w:rsidRDefault="00052640" w:rsidP="00052640">
      <w:pPr>
        <w:pStyle w:val="Default"/>
        <w:spacing w:before="240"/>
        <w:jc w:val="both"/>
        <w:rPr>
          <w:i/>
          <w:iCs/>
          <w:color w:val="FF0000"/>
          <w:sz w:val="20"/>
          <w:szCs w:val="20"/>
        </w:rPr>
      </w:pPr>
      <w:r>
        <w:rPr>
          <w:sz w:val="20"/>
          <w:szCs w:val="20"/>
        </w:rPr>
        <w:t xml:space="preserve">O sistema deverá permitir o compartilhamento de arquivos da extensão em </w:t>
      </w:r>
      <w:proofErr w:type="spellStart"/>
      <w:r>
        <w:rPr>
          <w:sz w:val="20"/>
          <w:szCs w:val="20"/>
        </w:rPr>
        <w:t>pdf</w:t>
      </w:r>
      <w:proofErr w:type="spellEnd"/>
      <w:r>
        <w:rPr>
          <w:sz w:val="20"/>
          <w:szCs w:val="20"/>
        </w:rPr>
        <w:t xml:space="preserve"> e o compartilhamento de localização </w:t>
      </w:r>
      <w:r w:rsidR="00FA729B">
        <w:rPr>
          <w:sz w:val="20"/>
          <w:szCs w:val="20"/>
        </w:rPr>
        <w:t>real.</w:t>
      </w:r>
    </w:p>
    <w:p w:rsidR="00DF367E" w:rsidRPr="00DF367E" w:rsidRDefault="00DF367E" w:rsidP="00E32344">
      <w:pPr>
        <w:pStyle w:val="Default"/>
        <w:spacing w:before="240"/>
        <w:ind w:left="720"/>
        <w:jc w:val="both"/>
        <w:rPr>
          <w:color w:val="FF0000"/>
          <w:sz w:val="20"/>
          <w:szCs w:val="20"/>
        </w:rPr>
      </w:pPr>
    </w:p>
    <w:p w:rsidR="00575796" w:rsidRPr="004D041E" w:rsidRDefault="00575796" w:rsidP="00DD1A91">
      <w:pPr>
        <w:pStyle w:val="Ttulo3"/>
        <w:pBdr>
          <w:bottom w:val="single" w:sz="2" w:space="1" w:color="auto"/>
        </w:pBdr>
        <w:spacing w:before="240"/>
        <w:jc w:val="left"/>
        <w:rPr>
          <w:rFonts w:cs="Arial"/>
          <w:i w:val="0"/>
          <w:sz w:val="20"/>
        </w:rPr>
      </w:pPr>
      <w:bookmarkStart w:id="99" w:name="_Toc511652111"/>
      <w:bookmarkStart w:id="100" w:name="_Toc511720038"/>
      <w:bookmarkStart w:id="101" w:name="_Toc513554579"/>
      <w:bookmarkStart w:id="102" w:name="_Toc517771333"/>
      <w:bookmarkStart w:id="103" w:name="_Toc517865441"/>
      <w:bookmarkStart w:id="104" w:name="_Toc526337636"/>
      <w:bookmarkStart w:id="105" w:name="_Toc526409431"/>
      <w:bookmarkStart w:id="106" w:name="_Toc527011765"/>
      <w:bookmarkStart w:id="107" w:name="_Toc528588903"/>
      <w:bookmarkStart w:id="108" w:name="_Toc528595790"/>
      <w:bookmarkStart w:id="109" w:name="_Toc528662099"/>
      <w:bookmarkStart w:id="110" w:name="_Toc528662900"/>
      <w:bookmarkStart w:id="111" w:name="_Toc528679299"/>
      <w:bookmarkStart w:id="112" w:name="_Toc528679430"/>
      <w:bookmarkStart w:id="113" w:name="_Toc528824803"/>
      <w:bookmarkStart w:id="114" w:name="_Toc430133"/>
      <w:bookmarkEnd w:id="97"/>
      <w:r>
        <w:rPr>
          <w:rFonts w:cs="Arial"/>
          <w:i w:val="0"/>
          <w:sz w:val="20"/>
        </w:rPr>
        <w:t>5</w:t>
      </w:r>
      <w:r w:rsidRPr="004D041E">
        <w:rPr>
          <w:rFonts w:cs="Arial"/>
          <w:i w:val="0"/>
          <w:sz w:val="20"/>
        </w:rPr>
        <w:t xml:space="preserve"> – </w:t>
      </w:r>
      <w:r>
        <w:rPr>
          <w:rFonts w:cs="Arial"/>
          <w:i w:val="0"/>
          <w:sz w:val="20"/>
        </w:rPr>
        <w:t>Requisitos</w:t>
      </w:r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</w:p>
    <w:p w:rsidR="00133B31" w:rsidRDefault="00575796" w:rsidP="00DA51A1">
      <w:pPr>
        <w:pStyle w:val="Ttulo4"/>
        <w:numPr>
          <w:ilvl w:val="1"/>
          <w:numId w:val="1"/>
        </w:numPr>
        <w:spacing w:before="120" w:after="240"/>
        <w:rPr>
          <w:color w:val="FF0000"/>
        </w:rPr>
      </w:pPr>
      <w:r w:rsidRPr="00575796">
        <w:rPr>
          <w:rFonts w:cs="Arial"/>
          <w:noProof w:val="0"/>
        </w:rPr>
        <w:t xml:space="preserve">– </w:t>
      </w:r>
      <w:r w:rsidRPr="00575796">
        <w:rPr>
          <w:rFonts w:cs="Arial"/>
        </w:rPr>
        <w:t>Requisito Funcional</w:t>
      </w:r>
      <w:r w:rsidRPr="00575796">
        <w:rPr>
          <w:color w:val="FF0000"/>
        </w:rPr>
        <w:t xml:space="preserve"> </w:t>
      </w:r>
    </w:p>
    <w:p w:rsidR="00E32344" w:rsidRDefault="003E17F0" w:rsidP="00E833A2">
      <w:pPr>
        <w:tabs>
          <w:tab w:val="left" w:pos="8640"/>
        </w:tabs>
        <w:rPr>
          <w:noProof/>
        </w:rPr>
      </w:pPr>
      <w:r>
        <w:rPr>
          <w:noProof/>
        </w:rPr>
        <w:t xml:space="preserve">        Baseado no modelo do </w:t>
      </w:r>
      <w:r w:rsidR="00FA729B">
        <w:rPr>
          <w:noProof/>
        </w:rPr>
        <w:t>proposto do cliente</w:t>
      </w:r>
      <w:r>
        <w:rPr>
          <w:noProof/>
        </w:rPr>
        <w:t>,</w:t>
      </w:r>
      <w:r w:rsidR="00FA729B">
        <w:rPr>
          <w:noProof/>
        </w:rPr>
        <w:t xml:space="preserve"> segue as especificações abaixo:</w:t>
      </w:r>
    </w:p>
    <w:p w:rsidR="00E32344" w:rsidRDefault="00E32344" w:rsidP="00E833A2">
      <w:pPr>
        <w:tabs>
          <w:tab w:val="left" w:pos="8640"/>
        </w:tabs>
        <w:rPr>
          <w:noProof/>
        </w:rPr>
      </w:pPr>
    </w:p>
    <w:p w:rsidR="00FA729B" w:rsidRPr="00B055AB" w:rsidRDefault="0051454D" w:rsidP="00FA729B">
      <w:pPr>
        <w:pStyle w:val="Seo2"/>
        <w:numPr>
          <w:ilvl w:val="0"/>
          <w:numId w:val="0"/>
        </w:numPr>
        <w:ind w:left="357"/>
      </w:pPr>
      <w:r w:rsidRPr="004660AF">
        <w:rPr>
          <w:noProof/>
        </w:rPr>
        <w:t>RF01 – Fluxo –</w:t>
      </w:r>
      <w:bookmarkStart w:id="115" w:name="_Toc19633860"/>
      <w:r w:rsidR="00FA729B">
        <w:rPr>
          <w:noProof/>
        </w:rPr>
        <w:t xml:space="preserve"> A</w:t>
      </w:r>
      <w:proofErr w:type="spellStart"/>
      <w:r w:rsidR="00FA729B" w:rsidRPr="00B055AB">
        <w:t>nexar</w:t>
      </w:r>
      <w:proofErr w:type="spellEnd"/>
      <w:r w:rsidR="00FA729B" w:rsidRPr="00B055AB">
        <w:t xml:space="preserve"> documento em PDF</w:t>
      </w:r>
      <w:r w:rsidR="00FA729B">
        <w:t>.</w:t>
      </w:r>
      <w:bookmarkEnd w:id="115"/>
    </w:p>
    <w:p w:rsidR="00DC6B7C" w:rsidRDefault="00DC6B7C" w:rsidP="00E833A2">
      <w:pPr>
        <w:tabs>
          <w:tab w:val="left" w:pos="8640"/>
        </w:tabs>
        <w:rPr>
          <w:noProof/>
        </w:rPr>
      </w:pPr>
    </w:p>
    <w:p w:rsidR="00DC6B7C" w:rsidRDefault="00F63558" w:rsidP="00235D28">
      <w:pPr>
        <w:pStyle w:val="PargrafodaLista"/>
        <w:numPr>
          <w:ilvl w:val="0"/>
          <w:numId w:val="14"/>
        </w:numPr>
        <w:tabs>
          <w:tab w:val="left" w:pos="8640"/>
        </w:tabs>
        <w:rPr>
          <w:noProof/>
        </w:rPr>
      </w:pPr>
      <w:r>
        <w:rPr>
          <w:noProof/>
        </w:rPr>
        <w:t xml:space="preserve">Ao abri o aplicativo o sistema vai apresentar a tela de contato para </w:t>
      </w:r>
      <w:r w:rsidR="002A5F50">
        <w:rPr>
          <w:noProof/>
        </w:rPr>
        <w:t>o mesmo</w:t>
      </w:r>
      <w:r>
        <w:rPr>
          <w:noProof/>
        </w:rPr>
        <w:t xml:space="preserve"> ser escolhido.</w:t>
      </w:r>
      <w:r w:rsidR="00DC6B7C">
        <w:rPr>
          <w:noProof/>
        </w:rPr>
        <w:t xml:space="preserve"> </w:t>
      </w:r>
    </w:p>
    <w:p w:rsidR="00F63558" w:rsidRDefault="002A5F50" w:rsidP="00F63558">
      <w:pPr>
        <w:tabs>
          <w:tab w:val="left" w:pos="8640"/>
        </w:tabs>
        <w:ind w:left="1416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B5D9A8C" wp14:editId="30FECC65">
                <wp:simplePos x="0" y="0"/>
                <wp:positionH relativeFrom="column">
                  <wp:posOffset>2200275</wp:posOffset>
                </wp:positionH>
                <wp:positionV relativeFrom="paragraph">
                  <wp:posOffset>2505075</wp:posOffset>
                </wp:positionV>
                <wp:extent cx="276225" cy="180975"/>
                <wp:effectExtent l="19050" t="19050" r="66675" b="47625"/>
                <wp:wrapNone/>
                <wp:docPr id="31" name="Conector de seta ret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225" cy="1809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D8B69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1" o:spid="_x0000_s1026" type="#_x0000_t32" style="position:absolute;margin-left:173.25pt;margin-top:197.25pt;width:21.75pt;height:14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7C606E5" wp14:editId="53033E5B">
                <wp:simplePos x="0" y="0"/>
                <wp:positionH relativeFrom="column">
                  <wp:posOffset>3745230</wp:posOffset>
                </wp:positionH>
                <wp:positionV relativeFrom="paragraph">
                  <wp:posOffset>1274445</wp:posOffset>
                </wp:positionV>
                <wp:extent cx="276225" cy="180975"/>
                <wp:effectExtent l="19050" t="19050" r="66675" b="47625"/>
                <wp:wrapNone/>
                <wp:docPr id="39" name="Conector de seta ret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225" cy="1809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10A26" id="Conector de seta reta 39" o:spid="_x0000_s1026" type="#_x0000_t32" style="position:absolute;margin-left:294.9pt;margin-top:100.35pt;width:21.75pt;height:14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C9E9A2B" wp14:editId="20C5A27C">
            <wp:extent cx="1914525" cy="3776903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17360" cy="37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</w:t>
      </w:r>
      <w:r w:rsidR="00F63558">
        <w:rPr>
          <w:noProof/>
        </w:rPr>
        <w:drawing>
          <wp:inline distT="0" distB="0" distL="0" distR="0" wp14:anchorId="1CC7F38D" wp14:editId="3DD73B65">
            <wp:extent cx="1878902" cy="3742830"/>
            <wp:effectExtent l="0" t="0" r="762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85458" cy="375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16" w:name="_GoBack"/>
      <w:bookmarkEnd w:id="116"/>
    </w:p>
    <w:p w:rsidR="00F63558" w:rsidRDefault="00F63558" w:rsidP="00F63558">
      <w:pPr>
        <w:pStyle w:val="PargrafodaLista"/>
        <w:tabs>
          <w:tab w:val="left" w:pos="8640"/>
        </w:tabs>
        <w:ind w:left="1275"/>
        <w:rPr>
          <w:noProof/>
        </w:rPr>
      </w:pPr>
    </w:p>
    <w:p w:rsidR="00F63558" w:rsidRDefault="002A5F50" w:rsidP="00235D28">
      <w:pPr>
        <w:pStyle w:val="PargrafodaLista"/>
        <w:numPr>
          <w:ilvl w:val="0"/>
          <w:numId w:val="14"/>
        </w:numPr>
        <w:tabs>
          <w:tab w:val="left" w:pos="8640"/>
        </w:tabs>
        <w:rPr>
          <w:noProof/>
        </w:rPr>
      </w:pPr>
      <w:r>
        <w:rPr>
          <w:noProof/>
        </w:rPr>
        <w:t>Ao acionar a funionalidade anexar, s</w:t>
      </w:r>
      <w:r w:rsidR="00F63558">
        <w:rPr>
          <w:noProof/>
        </w:rPr>
        <w:t xml:space="preserve">erá exibido a funcionalidade de </w:t>
      </w:r>
      <w:r w:rsidRPr="002A5F50">
        <w:rPr>
          <w:noProof/>
        </w:rPr>
        <w:t>“Documento, Câmera, Galeria, Áudio, Localização, Contato”.</w:t>
      </w:r>
      <w:r w:rsidR="00F63558">
        <w:rPr>
          <w:noProof/>
        </w:rPr>
        <w:t xml:space="preserve"> na tela do app</w:t>
      </w:r>
    </w:p>
    <w:p w:rsidR="00F63558" w:rsidRDefault="002A5F50" w:rsidP="00F63558">
      <w:pPr>
        <w:tabs>
          <w:tab w:val="left" w:pos="8640"/>
        </w:tabs>
        <w:ind w:left="1416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1878330</wp:posOffset>
                </wp:positionH>
                <wp:positionV relativeFrom="paragraph">
                  <wp:posOffset>3188335</wp:posOffset>
                </wp:positionV>
                <wp:extent cx="276225" cy="180975"/>
                <wp:effectExtent l="19050" t="19050" r="66675" b="47625"/>
                <wp:wrapNone/>
                <wp:docPr id="8" name="Conector de seta re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225" cy="1809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2DF846" id="Conector de seta reta 8" o:spid="_x0000_s1026" type="#_x0000_t32" style="position:absolute;margin-left:147.9pt;margin-top:251.05pt;width:21.75pt;height:14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6AB62A1" wp14:editId="14597FE3">
            <wp:extent cx="1952625" cy="3807242"/>
            <wp:effectExtent l="0" t="0" r="0" b="31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58568" cy="381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    </w:t>
      </w:r>
      <w:r w:rsidR="00F63558">
        <w:rPr>
          <w:noProof/>
        </w:rPr>
        <w:drawing>
          <wp:inline distT="0" distB="0" distL="0" distR="0" wp14:anchorId="4BB8789A" wp14:editId="7EF792BE">
            <wp:extent cx="1906826" cy="379095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23316" cy="382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558" w:rsidRDefault="00F63558" w:rsidP="00235D28">
      <w:pPr>
        <w:tabs>
          <w:tab w:val="left" w:pos="8640"/>
        </w:tabs>
        <w:ind w:left="915"/>
        <w:rPr>
          <w:noProof/>
        </w:rPr>
      </w:pPr>
      <w:r>
        <w:rPr>
          <w:noProof/>
        </w:rPr>
        <w:t xml:space="preserve">     </w:t>
      </w:r>
    </w:p>
    <w:p w:rsidR="00235D28" w:rsidRDefault="00425E82" w:rsidP="00795581">
      <w:pPr>
        <w:pStyle w:val="PargrafodaLista"/>
        <w:numPr>
          <w:ilvl w:val="0"/>
          <w:numId w:val="14"/>
        </w:numPr>
        <w:tabs>
          <w:tab w:val="left" w:pos="8640"/>
        </w:tabs>
        <w:rPr>
          <w:noProof/>
        </w:rPr>
      </w:pPr>
      <w:r>
        <w:rPr>
          <w:noProof/>
        </w:rPr>
        <w:t xml:space="preserve">Ao acionar a imagem </w:t>
      </w:r>
      <w:r>
        <w:rPr>
          <w:noProof/>
        </w:rPr>
        <w:drawing>
          <wp:inline distT="0" distB="0" distL="0" distR="0" wp14:anchorId="121B5AC3" wp14:editId="02D3CDD7">
            <wp:extent cx="542925" cy="515083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518" cy="52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o sistema vai  apresentar uma tela com uma l</w:t>
      </w:r>
      <w:r w:rsidR="00235D28">
        <w:rPr>
          <w:noProof/>
        </w:rPr>
        <w:t>istagem de arquivos disponiveis:</w:t>
      </w:r>
    </w:p>
    <w:p w:rsidR="00235D28" w:rsidRDefault="002A5F50" w:rsidP="00235D28">
      <w:pPr>
        <w:tabs>
          <w:tab w:val="left" w:pos="8640"/>
        </w:tabs>
        <w:ind w:left="1416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5BDE4CF" wp14:editId="30FF8F13">
                <wp:simplePos x="0" y="0"/>
                <wp:positionH relativeFrom="column">
                  <wp:posOffset>981075</wp:posOffset>
                </wp:positionH>
                <wp:positionV relativeFrom="paragraph">
                  <wp:posOffset>2190115</wp:posOffset>
                </wp:positionV>
                <wp:extent cx="276225" cy="180975"/>
                <wp:effectExtent l="19050" t="19050" r="66675" b="47625"/>
                <wp:wrapNone/>
                <wp:docPr id="37" name="Conector de seta ret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225" cy="1809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6E6DBC" id="Conector de seta reta 37" o:spid="_x0000_s1026" type="#_x0000_t32" style="position:absolute;margin-left:77.25pt;margin-top:172.45pt;width:21.75pt;height:14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7F32E14" wp14:editId="073B9135">
            <wp:extent cx="1763395" cy="3505795"/>
            <wp:effectExtent l="0" t="0" r="8255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81331" cy="354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            </w:t>
      </w:r>
      <w:r w:rsidR="00F63558">
        <w:rPr>
          <w:noProof/>
        </w:rPr>
        <w:drawing>
          <wp:inline distT="0" distB="0" distL="0" distR="0" wp14:anchorId="31EB43D5" wp14:editId="29960DC2">
            <wp:extent cx="1762125" cy="3538236"/>
            <wp:effectExtent l="0" t="0" r="0" b="508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85519" cy="358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3558">
        <w:rPr>
          <w:noProof/>
        </w:rPr>
        <w:t xml:space="preserve"> </w:t>
      </w:r>
    </w:p>
    <w:p w:rsidR="002A5F50" w:rsidRDefault="002A5F50" w:rsidP="00235D28">
      <w:pPr>
        <w:tabs>
          <w:tab w:val="left" w:pos="8640"/>
        </w:tabs>
        <w:ind w:left="1416"/>
        <w:rPr>
          <w:noProof/>
        </w:rPr>
      </w:pPr>
    </w:p>
    <w:p w:rsidR="00235D28" w:rsidRDefault="00235D28" w:rsidP="00E833A2">
      <w:pPr>
        <w:tabs>
          <w:tab w:val="left" w:pos="8640"/>
        </w:tabs>
        <w:rPr>
          <w:noProof/>
          <w:color w:val="FF0000"/>
          <w:sz w:val="16"/>
        </w:rPr>
      </w:pPr>
    </w:p>
    <w:p w:rsidR="00235D28" w:rsidRPr="00235D28" w:rsidRDefault="00235D28" w:rsidP="00235D28">
      <w:pPr>
        <w:pStyle w:val="PargrafodaLista"/>
        <w:numPr>
          <w:ilvl w:val="0"/>
          <w:numId w:val="14"/>
        </w:numPr>
        <w:tabs>
          <w:tab w:val="left" w:pos="8640"/>
        </w:tabs>
        <w:rPr>
          <w:noProof/>
        </w:rPr>
      </w:pPr>
      <w:r w:rsidRPr="00235D28">
        <w:rPr>
          <w:noProof/>
        </w:rPr>
        <w:t xml:space="preserve">Selecionando </w:t>
      </w:r>
      <w:r>
        <w:rPr>
          <w:noProof/>
        </w:rPr>
        <w:t>o arquivo em PDF conforme a imagem abaixo, o sistema vai apresentar a tela de confirmação do envio do arquivo</w:t>
      </w:r>
      <w:r w:rsidR="00D52625">
        <w:rPr>
          <w:noProof/>
        </w:rPr>
        <w:t>.</w:t>
      </w:r>
    </w:p>
    <w:p w:rsidR="00235D28" w:rsidRPr="00235D28" w:rsidRDefault="00235D28" w:rsidP="00E833A2">
      <w:pPr>
        <w:tabs>
          <w:tab w:val="left" w:pos="8640"/>
        </w:tabs>
        <w:rPr>
          <w:noProof/>
        </w:rPr>
      </w:pPr>
    </w:p>
    <w:p w:rsidR="00235D28" w:rsidRDefault="002A5F50" w:rsidP="00F63558">
      <w:pPr>
        <w:tabs>
          <w:tab w:val="left" w:pos="8640"/>
        </w:tabs>
        <w:ind w:left="1275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544830</wp:posOffset>
                </wp:positionH>
                <wp:positionV relativeFrom="paragraph">
                  <wp:posOffset>1498600</wp:posOffset>
                </wp:positionV>
                <wp:extent cx="371475" cy="333375"/>
                <wp:effectExtent l="19050" t="19050" r="47625" b="47625"/>
                <wp:wrapNone/>
                <wp:docPr id="25" name="Conector de seta ret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1475" cy="3333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EB4899" id="Conector de seta reta 25" o:spid="_x0000_s1026" type="#_x0000_t32" style="position:absolute;margin-left:42.9pt;margin-top:118pt;width:29.25pt;height:26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" strokecolor="red" strokeweight="3pt">
                <v:stroke endarrow="block" joinstyle="miter"/>
              </v:shape>
            </w:pict>
          </mc:Fallback>
        </mc:AlternateContent>
      </w:r>
      <w:r w:rsidR="00F63558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D2A2B85" wp14:editId="05D47F23">
                <wp:simplePos x="0" y="0"/>
                <wp:positionH relativeFrom="column">
                  <wp:posOffset>5669280</wp:posOffset>
                </wp:positionH>
                <wp:positionV relativeFrom="paragraph">
                  <wp:posOffset>1241425</wp:posOffset>
                </wp:positionV>
                <wp:extent cx="238125" cy="409575"/>
                <wp:effectExtent l="38100" t="19050" r="28575" b="47625"/>
                <wp:wrapNone/>
                <wp:docPr id="26" name="Conector de seta ret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8125" cy="4095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3E832A" id="Conector de seta reta 26" o:spid="_x0000_s1026" type="#_x0000_t32" style="position:absolute;margin-left:446.4pt;margin-top:97.75pt;width:18.75pt;height:32.25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" strokecolor="red" strokeweight="3pt">
                <v:stroke endarrow="block" joinstyle="miter"/>
              </v:shape>
            </w:pict>
          </mc:Fallback>
        </mc:AlternateContent>
      </w:r>
      <w:r w:rsidR="00F63558">
        <w:rPr>
          <w:noProof/>
        </w:rPr>
        <w:drawing>
          <wp:inline distT="0" distB="0" distL="0" distR="0" wp14:anchorId="4BB4FE80" wp14:editId="7994535B">
            <wp:extent cx="1899965" cy="3676650"/>
            <wp:effectExtent l="0" t="0" r="508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06022" cy="368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3558" w:rsidRPr="00F63558">
        <w:rPr>
          <w:noProof/>
        </w:rPr>
        <w:t xml:space="preserve"> </w:t>
      </w:r>
      <w:r>
        <w:rPr>
          <w:noProof/>
        </w:rPr>
        <w:t xml:space="preserve">                                     </w:t>
      </w:r>
      <w:r w:rsidR="00F63558">
        <w:rPr>
          <w:noProof/>
        </w:rPr>
        <w:drawing>
          <wp:inline distT="0" distB="0" distL="0" distR="0" wp14:anchorId="56AC0C56" wp14:editId="1F47F84D">
            <wp:extent cx="1812056" cy="363855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22163" cy="36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625" w:rsidRDefault="00D52625" w:rsidP="00F63558">
      <w:pPr>
        <w:tabs>
          <w:tab w:val="left" w:pos="8640"/>
        </w:tabs>
        <w:ind w:left="1275"/>
        <w:rPr>
          <w:noProof/>
        </w:rPr>
      </w:pPr>
    </w:p>
    <w:p w:rsidR="00D52625" w:rsidRDefault="00D52625" w:rsidP="00F63558">
      <w:pPr>
        <w:tabs>
          <w:tab w:val="left" w:pos="8640"/>
        </w:tabs>
        <w:ind w:left="1275"/>
        <w:rPr>
          <w:noProof/>
        </w:rPr>
      </w:pPr>
    </w:p>
    <w:p w:rsidR="00D52625" w:rsidRDefault="00D52625" w:rsidP="00D52625">
      <w:pPr>
        <w:pStyle w:val="PargrafodaLista"/>
        <w:numPr>
          <w:ilvl w:val="0"/>
          <w:numId w:val="14"/>
        </w:numPr>
        <w:tabs>
          <w:tab w:val="left" w:pos="8640"/>
        </w:tabs>
        <w:rPr>
          <w:noProof/>
        </w:rPr>
      </w:pPr>
      <w:r>
        <w:rPr>
          <w:noProof/>
        </w:rPr>
        <w:t xml:space="preserve">Ao acionar a opção ENVIAR, o sistema vai enviar o arquivo PDF para o contato escolhido. </w:t>
      </w:r>
    </w:p>
    <w:p w:rsidR="00D52625" w:rsidRDefault="00D52625" w:rsidP="00F63558">
      <w:pPr>
        <w:tabs>
          <w:tab w:val="left" w:pos="8640"/>
        </w:tabs>
        <w:ind w:left="1275"/>
        <w:rPr>
          <w:noProof/>
        </w:rPr>
      </w:pPr>
    </w:p>
    <w:p w:rsidR="00D52625" w:rsidRDefault="00D52625" w:rsidP="00D52625">
      <w:pPr>
        <w:tabs>
          <w:tab w:val="left" w:pos="8640"/>
        </w:tabs>
        <w:ind w:left="1275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E25CCD4" wp14:editId="4B2FB370">
                <wp:simplePos x="0" y="0"/>
                <wp:positionH relativeFrom="column">
                  <wp:posOffset>5678446</wp:posOffset>
                </wp:positionH>
                <wp:positionV relativeFrom="paragraph">
                  <wp:posOffset>2086585</wp:posOffset>
                </wp:positionV>
                <wp:extent cx="496534" cy="474453"/>
                <wp:effectExtent l="38100" t="19050" r="18415" b="40005"/>
                <wp:wrapNone/>
                <wp:docPr id="43" name="Conector de seta reta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6534" cy="474453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D5C9D1" id="Conector de seta reta 43" o:spid="_x0000_s1026" type="#_x0000_t32" style="position:absolute;margin-left:447.1pt;margin-top:164.3pt;width:39.1pt;height:37.35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632464C" wp14:editId="51BF7832">
                <wp:simplePos x="0" y="0"/>
                <wp:positionH relativeFrom="column">
                  <wp:posOffset>2377440</wp:posOffset>
                </wp:positionH>
                <wp:positionV relativeFrom="paragraph">
                  <wp:posOffset>1534052</wp:posOffset>
                </wp:positionV>
                <wp:extent cx="212354" cy="284109"/>
                <wp:effectExtent l="38100" t="19050" r="16510" b="40005"/>
                <wp:wrapNone/>
                <wp:docPr id="42" name="Conector de seta ret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2354" cy="28410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10264" id="Conector de seta reta 42" o:spid="_x0000_s1026" type="#_x0000_t32" style="position:absolute;margin-left:187.2pt;margin-top:120.8pt;width:16.7pt;height:22.35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FA18FFF" wp14:editId="041E0102">
            <wp:extent cx="1812056" cy="363855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22163" cy="36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         </w:t>
      </w:r>
      <w:r>
        <w:rPr>
          <w:noProof/>
        </w:rPr>
        <w:drawing>
          <wp:inline distT="0" distB="0" distL="0" distR="0" wp14:anchorId="2E62F5E4" wp14:editId="6CE062A0">
            <wp:extent cx="1841504" cy="3640347"/>
            <wp:effectExtent l="0" t="0" r="635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45667" cy="364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625" w:rsidRDefault="00D52625" w:rsidP="00D52625">
      <w:pPr>
        <w:tabs>
          <w:tab w:val="left" w:pos="8640"/>
        </w:tabs>
        <w:rPr>
          <w:noProof/>
        </w:rPr>
      </w:pPr>
    </w:p>
    <w:p w:rsidR="00D52625" w:rsidRDefault="00D52625" w:rsidP="00D52625">
      <w:pPr>
        <w:tabs>
          <w:tab w:val="left" w:pos="8640"/>
        </w:tabs>
        <w:rPr>
          <w:noProof/>
        </w:rPr>
      </w:pPr>
    </w:p>
    <w:p w:rsidR="00FA729B" w:rsidRPr="00B709FB" w:rsidRDefault="00D52625" w:rsidP="00D52625">
      <w:pPr>
        <w:tabs>
          <w:tab w:val="left" w:pos="8640"/>
        </w:tabs>
        <w:rPr>
          <w:rFonts w:ascii="Times New Roman" w:hAnsi="Times New Roman"/>
          <w:b/>
          <w:noProof/>
          <w:sz w:val="24"/>
        </w:rPr>
      </w:pPr>
      <w:r>
        <w:rPr>
          <w:noProof/>
        </w:rPr>
        <w:lastRenderedPageBreak/>
        <w:t xml:space="preserve">         </w:t>
      </w:r>
      <w:r w:rsidR="00DC6B7C" w:rsidRPr="00B709FB">
        <w:rPr>
          <w:rFonts w:ascii="Times New Roman" w:hAnsi="Times New Roman"/>
          <w:b/>
          <w:noProof/>
          <w:sz w:val="24"/>
        </w:rPr>
        <w:t>RF02 – Fluxo –</w:t>
      </w:r>
      <w:r w:rsidR="00FA729B" w:rsidRPr="00B709FB">
        <w:rPr>
          <w:rFonts w:ascii="Times New Roman" w:hAnsi="Times New Roman"/>
          <w:b/>
          <w:noProof/>
          <w:sz w:val="24"/>
        </w:rPr>
        <w:t xml:space="preserve"> </w:t>
      </w:r>
      <w:r w:rsidR="00B709FB" w:rsidRPr="00B709FB">
        <w:rPr>
          <w:rFonts w:ascii="Times New Roman" w:hAnsi="Times New Roman"/>
          <w:b/>
          <w:noProof/>
          <w:sz w:val="24"/>
        </w:rPr>
        <w:t>C</w:t>
      </w:r>
      <w:r w:rsidR="00FA729B" w:rsidRPr="00B709FB">
        <w:rPr>
          <w:rFonts w:ascii="Times New Roman" w:hAnsi="Times New Roman"/>
          <w:b/>
          <w:noProof/>
          <w:sz w:val="24"/>
        </w:rPr>
        <w:t>ompartilhamento de localização em tempo real.</w:t>
      </w:r>
    </w:p>
    <w:p w:rsidR="00252424" w:rsidRDefault="00252424" w:rsidP="00D52625">
      <w:pPr>
        <w:tabs>
          <w:tab w:val="left" w:pos="8640"/>
        </w:tabs>
      </w:pPr>
    </w:p>
    <w:p w:rsidR="00252424" w:rsidRDefault="00252424" w:rsidP="00D52625">
      <w:pPr>
        <w:tabs>
          <w:tab w:val="left" w:pos="8640"/>
        </w:tabs>
      </w:pPr>
    </w:p>
    <w:p w:rsidR="00252424" w:rsidRDefault="00252424" w:rsidP="00252424">
      <w:pPr>
        <w:pStyle w:val="PargrafodaLista"/>
        <w:numPr>
          <w:ilvl w:val="0"/>
          <w:numId w:val="15"/>
        </w:numPr>
        <w:tabs>
          <w:tab w:val="left" w:pos="8640"/>
        </w:tabs>
        <w:rPr>
          <w:noProof/>
        </w:rPr>
      </w:pPr>
      <w:r>
        <w:rPr>
          <w:noProof/>
        </w:rPr>
        <w:t xml:space="preserve">Ao abri o aplicativo o sistema vai apresentar a tela de contato para o mesmo ser escolhido. </w:t>
      </w:r>
    </w:p>
    <w:p w:rsidR="00252424" w:rsidRDefault="00252424" w:rsidP="00252424">
      <w:pPr>
        <w:tabs>
          <w:tab w:val="left" w:pos="8640"/>
        </w:tabs>
        <w:ind w:left="1416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ACE22EA" wp14:editId="111E3258">
                <wp:simplePos x="0" y="0"/>
                <wp:positionH relativeFrom="column">
                  <wp:posOffset>2200275</wp:posOffset>
                </wp:positionH>
                <wp:positionV relativeFrom="paragraph">
                  <wp:posOffset>2505075</wp:posOffset>
                </wp:positionV>
                <wp:extent cx="276225" cy="180975"/>
                <wp:effectExtent l="19050" t="19050" r="66675" b="47625"/>
                <wp:wrapNone/>
                <wp:docPr id="44" name="Conector de seta ret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225" cy="1809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15E41" id="Conector de seta reta 44" o:spid="_x0000_s1026" type="#_x0000_t32" style="position:absolute;margin-left:173.25pt;margin-top:197.25pt;width:21.75pt;height:14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E7E0A72" wp14:editId="5463A542">
                <wp:simplePos x="0" y="0"/>
                <wp:positionH relativeFrom="column">
                  <wp:posOffset>3745230</wp:posOffset>
                </wp:positionH>
                <wp:positionV relativeFrom="paragraph">
                  <wp:posOffset>1274445</wp:posOffset>
                </wp:positionV>
                <wp:extent cx="276225" cy="180975"/>
                <wp:effectExtent l="19050" t="19050" r="66675" b="47625"/>
                <wp:wrapNone/>
                <wp:docPr id="45" name="Conector de seta reta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225" cy="1809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1702D" id="Conector de seta reta 45" o:spid="_x0000_s1026" type="#_x0000_t32" style="position:absolute;margin-left:294.9pt;margin-top:100.35pt;width:21.75pt;height:14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DC7B9C2" wp14:editId="422E06B7">
            <wp:extent cx="1914525" cy="3776903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17360" cy="37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</w:t>
      </w:r>
      <w:r>
        <w:rPr>
          <w:noProof/>
        </w:rPr>
        <w:drawing>
          <wp:inline distT="0" distB="0" distL="0" distR="0" wp14:anchorId="7AC48001" wp14:editId="5F6FAB49">
            <wp:extent cx="1878902" cy="3742830"/>
            <wp:effectExtent l="0" t="0" r="762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85458" cy="375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424" w:rsidRDefault="00252424" w:rsidP="00252424">
      <w:pPr>
        <w:pStyle w:val="PargrafodaLista"/>
        <w:tabs>
          <w:tab w:val="left" w:pos="8640"/>
        </w:tabs>
        <w:ind w:left="1275"/>
        <w:rPr>
          <w:noProof/>
        </w:rPr>
      </w:pPr>
    </w:p>
    <w:p w:rsidR="00252424" w:rsidRDefault="00252424" w:rsidP="00252424">
      <w:pPr>
        <w:pStyle w:val="PargrafodaLista"/>
        <w:numPr>
          <w:ilvl w:val="0"/>
          <w:numId w:val="15"/>
        </w:numPr>
        <w:tabs>
          <w:tab w:val="left" w:pos="8640"/>
        </w:tabs>
        <w:rPr>
          <w:noProof/>
        </w:rPr>
      </w:pPr>
      <w:r>
        <w:rPr>
          <w:noProof/>
        </w:rPr>
        <w:t xml:space="preserve">Ao acionar a funionalidade anexar, será exibido a funcionalidade de </w:t>
      </w:r>
      <w:r w:rsidRPr="002A5F50">
        <w:rPr>
          <w:noProof/>
        </w:rPr>
        <w:t>“Documento, Câmera, Galeria, Áudio, Localização, Contato”.</w:t>
      </w:r>
      <w:r>
        <w:rPr>
          <w:noProof/>
        </w:rPr>
        <w:t xml:space="preserve"> na tela do app.</w:t>
      </w:r>
    </w:p>
    <w:p w:rsidR="00252424" w:rsidRDefault="00252424" w:rsidP="00252424">
      <w:pPr>
        <w:tabs>
          <w:tab w:val="left" w:pos="8640"/>
        </w:tabs>
        <w:ind w:left="1416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F5454FD" wp14:editId="514D42CE">
                <wp:simplePos x="0" y="0"/>
                <wp:positionH relativeFrom="column">
                  <wp:posOffset>1878330</wp:posOffset>
                </wp:positionH>
                <wp:positionV relativeFrom="paragraph">
                  <wp:posOffset>3188335</wp:posOffset>
                </wp:positionV>
                <wp:extent cx="276225" cy="180975"/>
                <wp:effectExtent l="19050" t="19050" r="66675" b="47625"/>
                <wp:wrapNone/>
                <wp:docPr id="47" name="Conector de seta ret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225" cy="1809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0933F" id="Conector de seta reta 47" o:spid="_x0000_s1026" type="#_x0000_t32" style="position:absolute;margin-left:147.9pt;margin-top:251.05pt;width:21.75pt;height:14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C08AAF6" wp14:editId="139355D8">
            <wp:extent cx="1952625" cy="3807242"/>
            <wp:effectExtent l="0" t="0" r="0" b="317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58568" cy="381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    </w:t>
      </w:r>
      <w:r>
        <w:rPr>
          <w:noProof/>
        </w:rPr>
        <w:drawing>
          <wp:inline distT="0" distB="0" distL="0" distR="0" wp14:anchorId="1650F4F8" wp14:editId="3AD29C18">
            <wp:extent cx="1906826" cy="3790950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23316" cy="382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424" w:rsidRDefault="00252424" w:rsidP="00252424">
      <w:pPr>
        <w:tabs>
          <w:tab w:val="left" w:pos="8640"/>
        </w:tabs>
        <w:ind w:left="1416"/>
        <w:rPr>
          <w:noProof/>
        </w:rPr>
      </w:pPr>
    </w:p>
    <w:p w:rsidR="00252424" w:rsidRDefault="00252424" w:rsidP="00252424">
      <w:pPr>
        <w:pStyle w:val="PargrafodaLista"/>
        <w:numPr>
          <w:ilvl w:val="0"/>
          <w:numId w:val="15"/>
        </w:numPr>
        <w:tabs>
          <w:tab w:val="left" w:pos="8640"/>
        </w:tabs>
        <w:rPr>
          <w:noProof/>
        </w:rPr>
      </w:pPr>
      <w:r>
        <w:rPr>
          <w:noProof/>
        </w:rPr>
        <w:lastRenderedPageBreak/>
        <w:t xml:space="preserve">Ao acionar a </w:t>
      </w:r>
      <w:proofErr w:type="gramStart"/>
      <w:r>
        <w:rPr>
          <w:noProof/>
        </w:rPr>
        <w:t xml:space="preserve">imagem </w:t>
      </w:r>
      <w:r>
        <w:rPr>
          <w:noProof/>
        </w:rPr>
        <w:drawing>
          <wp:inline distT="0" distB="0" distL="0" distR="0" wp14:anchorId="03F35EF1" wp14:editId="25008271">
            <wp:extent cx="514350" cy="549649"/>
            <wp:effectExtent l="0" t="0" r="0" b="317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615" cy="5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2424">
        <w:rPr>
          <w:rFonts w:cs="Arial"/>
          <w:sz w:val="18"/>
          <w:szCs w:val="18"/>
        </w:rPr>
        <w:t xml:space="preserve"> </w:t>
      </w:r>
      <w:r>
        <w:rPr>
          <w:noProof/>
        </w:rPr>
        <w:t>o</w:t>
      </w:r>
      <w:proofErr w:type="gramEnd"/>
      <w:r w:rsidRPr="00252424">
        <w:rPr>
          <w:noProof/>
        </w:rPr>
        <w:t xml:space="preserve"> sistema vai apresentar uma tela com um mapa e com a opç</w:t>
      </w:r>
      <w:r>
        <w:rPr>
          <w:noProof/>
        </w:rPr>
        <w:t>ão de Localização em tempo real.</w:t>
      </w:r>
    </w:p>
    <w:p w:rsidR="00252424" w:rsidRDefault="00252424" w:rsidP="00252424">
      <w:pPr>
        <w:tabs>
          <w:tab w:val="left" w:pos="8640"/>
        </w:tabs>
        <w:ind w:left="141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A5CB0F8" wp14:editId="00FE0FE3">
                <wp:simplePos x="0" y="0"/>
                <wp:positionH relativeFrom="column">
                  <wp:posOffset>1475117</wp:posOffset>
                </wp:positionH>
                <wp:positionV relativeFrom="paragraph">
                  <wp:posOffset>2727110</wp:posOffset>
                </wp:positionV>
                <wp:extent cx="276225" cy="180975"/>
                <wp:effectExtent l="19050" t="19050" r="66675" b="47625"/>
                <wp:wrapNone/>
                <wp:docPr id="57" name="Conector de seta reta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225" cy="1809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18E482" id="Conector de seta reta 57" o:spid="_x0000_s1026" type="#_x0000_t32" style="position:absolute;margin-left:116.15pt;margin-top:214.75pt;width:21.75pt;height:14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8485FD2" wp14:editId="0B910469">
            <wp:extent cx="1906826" cy="3790950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23316" cy="382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       </w:t>
      </w:r>
      <w:r>
        <w:rPr>
          <w:noProof/>
        </w:rPr>
        <w:drawing>
          <wp:inline distT="0" distB="0" distL="0" distR="0" wp14:anchorId="5C6646B7" wp14:editId="4A821526">
            <wp:extent cx="1899968" cy="3822555"/>
            <wp:effectExtent l="0" t="0" r="5080" b="698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19102" cy="386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424" w:rsidRDefault="00252424" w:rsidP="00252424">
      <w:pPr>
        <w:tabs>
          <w:tab w:val="left" w:pos="8640"/>
        </w:tabs>
        <w:ind w:left="1416"/>
      </w:pPr>
    </w:p>
    <w:p w:rsidR="00252424" w:rsidRPr="00252424" w:rsidRDefault="00252424" w:rsidP="00252424">
      <w:pPr>
        <w:pStyle w:val="PargrafodaLista"/>
        <w:numPr>
          <w:ilvl w:val="0"/>
          <w:numId w:val="15"/>
        </w:numPr>
        <w:tabs>
          <w:tab w:val="left" w:pos="8640"/>
        </w:tabs>
        <w:rPr>
          <w:noProof/>
        </w:rPr>
      </w:pPr>
      <w:r w:rsidRPr="00252424">
        <w:rPr>
          <w:noProof/>
        </w:rPr>
        <w:t>Ao aciona a opção de Localização em tempo real, sistema vai apresentar uma tela com mapa e sua localização e as opções de “15 minutos, 1 hora e 8 horas”.</w:t>
      </w:r>
    </w:p>
    <w:p w:rsidR="00252424" w:rsidRDefault="00252424" w:rsidP="00252424">
      <w:pPr>
        <w:tabs>
          <w:tab w:val="left" w:pos="8640"/>
        </w:tabs>
        <w:rPr>
          <w:noProof/>
        </w:rPr>
      </w:pPr>
    </w:p>
    <w:p w:rsidR="00252424" w:rsidRDefault="00FA74B2" w:rsidP="00252424">
      <w:pPr>
        <w:tabs>
          <w:tab w:val="left" w:pos="864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4168823</wp:posOffset>
                </wp:positionH>
                <wp:positionV relativeFrom="paragraph">
                  <wp:posOffset>2764035</wp:posOffset>
                </wp:positionV>
                <wp:extent cx="1682151" cy="284672"/>
                <wp:effectExtent l="19050" t="19050" r="13335" b="20320"/>
                <wp:wrapNone/>
                <wp:docPr id="62" name="Retângulo de cantos arredondados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2151" cy="284672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1004A96" id="Retângulo de cantos arredondados 62" o:spid="_x0000_s1026" style="position:absolute;margin-left:328.25pt;margin-top:217.65pt;width:132.45pt;height:22.4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" filled="f" strokecolor="red" strokeweight="3pt">
                <v:stroke joinstyle="miter"/>
              </v:roundrect>
            </w:pict>
          </mc:Fallback>
        </mc:AlternateContent>
      </w:r>
      <w:r w:rsidR="00252424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D43F6CB" wp14:editId="035F7E20">
                <wp:simplePos x="0" y="0"/>
                <wp:positionH relativeFrom="column">
                  <wp:posOffset>715992</wp:posOffset>
                </wp:positionH>
                <wp:positionV relativeFrom="paragraph">
                  <wp:posOffset>1467653</wp:posOffset>
                </wp:positionV>
                <wp:extent cx="276225" cy="180975"/>
                <wp:effectExtent l="19050" t="19050" r="66675" b="47625"/>
                <wp:wrapNone/>
                <wp:docPr id="60" name="Conector de seta ret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225" cy="1809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A0E683" id="Conector de seta reta 60" o:spid="_x0000_s1026" type="#_x0000_t32" style="position:absolute;margin-left:56.4pt;margin-top:115.55pt;width:21.75pt;height:14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" strokecolor="red" strokeweight="3pt">
                <v:stroke endarrow="block" joinstyle="miter"/>
              </v:shape>
            </w:pict>
          </mc:Fallback>
        </mc:AlternateContent>
      </w:r>
      <w:r w:rsidR="00252424">
        <w:t xml:space="preserve">                          </w:t>
      </w:r>
      <w:r w:rsidR="00252424">
        <w:rPr>
          <w:noProof/>
        </w:rPr>
        <w:drawing>
          <wp:inline distT="0" distB="0" distL="0" distR="0" wp14:anchorId="326F1BE7" wp14:editId="6B8E32AD">
            <wp:extent cx="1753663" cy="3528204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74839" cy="357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         </w:t>
      </w:r>
      <w:r>
        <w:rPr>
          <w:noProof/>
        </w:rPr>
        <w:drawing>
          <wp:inline distT="0" distB="0" distL="0" distR="0" wp14:anchorId="09D22435" wp14:editId="3A89B8F9">
            <wp:extent cx="1780996" cy="3547968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92006" cy="356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4B2" w:rsidRPr="00FA74B2" w:rsidRDefault="00FA74B2" w:rsidP="00FA74B2">
      <w:pPr>
        <w:pStyle w:val="PargrafodaLista"/>
        <w:numPr>
          <w:ilvl w:val="0"/>
          <w:numId w:val="15"/>
        </w:numPr>
        <w:tabs>
          <w:tab w:val="left" w:pos="8640"/>
        </w:tabs>
      </w:pPr>
      <w:r>
        <w:rPr>
          <w:rFonts w:cs="Arial"/>
          <w:sz w:val="18"/>
          <w:szCs w:val="18"/>
        </w:rPr>
        <w:lastRenderedPageBreak/>
        <w:t xml:space="preserve">Selecionar o tempo desejado de 1 hora e aciona o botão de envio, </w:t>
      </w:r>
      <w:r>
        <w:rPr>
          <w:sz w:val="18"/>
          <w:szCs w:val="18"/>
        </w:rPr>
        <w:t>sistema vai enviar a localização do usuário para o contato desejado com a opção de encerrar o compartilhamento.</w:t>
      </w:r>
    </w:p>
    <w:p w:rsidR="00FA74B2" w:rsidRDefault="00FA74B2" w:rsidP="00FA74B2">
      <w:pPr>
        <w:tabs>
          <w:tab w:val="left" w:pos="8640"/>
        </w:tabs>
      </w:pPr>
    </w:p>
    <w:p w:rsidR="00FA74B2" w:rsidRDefault="00FA74B2" w:rsidP="00FA74B2">
      <w:pPr>
        <w:tabs>
          <w:tab w:val="left" w:pos="8640"/>
        </w:tabs>
        <w:ind w:left="212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3629B70" wp14:editId="38F1E337">
                <wp:simplePos x="0" y="0"/>
                <wp:positionH relativeFrom="column">
                  <wp:posOffset>1751163</wp:posOffset>
                </wp:positionH>
                <wp:positionV relativeFrom="paragraph">
                  <wp:posOffset>2650598</wp:posOffset>
                </wp:positionV>
                <wp:extent cx="276225" cy="180975"/>
                <wp:effectExtent l="19050" t="19050" r="66675" b="47625"/>
                <wp:wrapNone/>
                <wp:docPr id="65" name="Conector de seta reta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225" cy="1809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3BD533" id="Conector de seta reta 65" o:spid="_x0000_s1026" type="#_x0000_t32" style="position:absolute;margin-left:137.9pt;margin-top:208.7pt;width:21.75pt;height:14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4387339" wp14:editId="14A933B7">
            <wp:extent cx="1780996" cy="3547968"/>
            <wp:effectExtent l="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92006" cy="356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</w:t>
      </w:r>
      <w:r>
        <w:rPr>
          <w:noProof/>
        </w:rPr>
        <w:drawing>
          <wp:inline distT="0" distB="0" distL="0" distR="0" wp14:anchorId="6A027B59" wp14:editId="49D0DF85">
            <wp:extent cx="1791419" cy="3519858"/>
            <wp:effectExtent l="0" t="0" r="0" b="4445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02918" cy="354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424" w:rsidRDefault="00252424" w:rsidP="00252424">
      <w:pPr>
        <w:tabs>
          <w:tab w:val="left" w:pos="8640"/>
        </w:tabs>
      </w:pPr>
    </w:p>
    <w:p w:rsidR="00252424" w:rsidRDefault="00252424" w:rsidP="00252424">
      <w:pPr>
        <w:tabs>
          <w:tab w:val="left" w:pos="8640"/>
        </w:tabs>
      </w:pPr>
    </w:p>
    <w:p w:rsidR="00252424" w:rsidRDefault="00252424" w:rsidP="00252424">
      <w:pPr>
        <w:tabs>
          <w:tab w:val="left" w:pos="8640"/>
        </w:tabs>
      </w:pPr>
    </w:p>
    <w:p w:rsidR="00B709FB" w:rsidRDefault="00B709FB" w:rsidP="00252424">
      <w:pPr>
        <w:tabs>
          <w:tab w:val="left" w:pos="8640"/>
        </w:tabs>
      </w:pPr>
    </w:p>
    <w:p w:rsidR="00B709FB" w:rsidRDefault="00B709FB" w:rsidP="00252424">
      <w:pPr>
        <w:tabs>
          <w:tab w:val="left" w:pos="8640"/>
        </w:tabs>
      </w:pPr>
    </w:p>
    <w:p w:rsidR="00B709FB" w:rsidRDefault="00B709FB" w:rsidP="00252424">
      <w:pPr>
        <w:tabs>
          <w:tab w:val="left" w:pos="8640"/>
        </w:tabs>
      </w:pPr>
    </w:p>
    <w:p w:rsidR="00521D81" w:rsidRPr="00457A53" w:rsidRDefault="00521D81" w:rsidP="00C41774">
      <w:pPr>
        <w:pStyle w:val="Ttulo3"/>
        <w:pBdr>
          <w:bottom w:val="single" w:sz="2" w:space="1" w:color="auto"/>
        </w:pBdr>
        <w:spacing w:before="240" w:after="240"/>
        <w:jc w:val="left"/>
        <w:rPr>
          <w:rFonts w:cs="Arial"/>
          <w:i w:val="0"/>
          <w:sz w:val="20"/>
        </w:rPr>
      </w:pPr>
      <w:bookmarkStart w:id="117" w:name="_Toc511652135"/>
      <w:bookmarkStart w:id="118" w:name="_Toc511720065"/>
      <w:bookmarkStart w:id="119" w:name="_Toc513554604"/>
      <w:bookmarkStart w:id="120" w:name="_Toc517771354"/>
      <w:bookmarkStart w:id="121" w:name="_Toc526337659"/>
      <w:bookmarkStart w:id="122" w:name="_Toc526409455"/>
      <w:bookmarkStart w:id="123" w:name="_Toc527011790"/>
      <w:bookmarkStart w:id="124" w:name="_Toc528588931"/>
      <w:bookmarkStart w:id="125" w:name="_Toc528595823"/>
      <w:bookmarkStart w:id="126" w:name="_Toc528662132"/>
      <w:bookmarkStart w:id="127" w:name="_Toc528662935"/>
      <w:bookmarkStart w:id="128" w:name="_Toc528679333"/>
      <w:bookmarkStart w:id="129" w:name="_Toc528679464"/>
      <w:bookmarkStart w:id="130" w:name="_Toc528824837"/>
      <w:bookmarkStart w:id="131" w:name="_Toc430156"/>
      <w:r>
        <w:rPr>
          <w:rFonts w:cs="Arial"/>
          <w:i w:val="0"/>
          <w:sz w:val="20"/>
        </w:rPr>
        <w:t>Responsável / Elaborador</w:t>
      </w:r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</w:p>
    <w:tbl>
      <w:tblPr>
        <w:tblW w:w="10800" w:type="dxa"/>
        <w:tblInd w:w="-110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260"/>
        <w:gridCol w:w="2678"/>
        <w:gridCol w:w="1134"/>
        <w:gridCol w:w="2835"/>
        <w:gridCol w:w="1417"/>
        <w:gridCol w:w="1476"/>
      </w:tblGrid>
      <w:tr w:rsidR="00521D81" w:rsidRPr="00092D1C" w:rsidTr="007847CA">
        <w:tc>
          <w:tcPr>
            <w:tcW w:w="1260" w:type="dxa"/>
          </w:tcPr>
          <w:p w:rsidR="00521D81" w:rsidRPr="00092D1C" w:rsidRDefault="00521D81" w:rsidP="007847CA">
            <w:pPr>
              <w:autoSpaceDE w:val="0"/>
              <w:autoSpaceDN w:val="0"/>
              <w:adjustRightInd w:val="0"/>
              <w:jc w:val="center"/>
              <w:rPr>
                <w:rFonts w:cs="Arial"/>
                <w:b/>
              </w:rPr>
            </w:pPr>
            <w:r w:rsidRPr="00092D1C">
              <w:rPr>
                <w:rFonts w:cs="Arial"/>
                <w:b/>
              </w:rPr>
              <w:t>Código Funcional</w:t>
            </w:r>
          </w:p>
        </w:tc>
        <w:tc>
          <w:tcPr>
            <w:tcW w:w="2678" w:type="dxa"/>
          </w:tcPr>
          <w:p w:rsidR="00521D81" w:rsidRPr="00092D1C" w:rsidRDefault="00521D81" w:rsidP="007847CA">
            <w:pPr>
              <w:autoSpaceDE w:val="0"/>
              <w:autoSpaceDN w:val="0"/>
              <w:adjustRightInd w:val="0"/>
              <w:jc w:val="center"/>
              <w:rPr>
                <w:rFonts w:cs="Arial"/>
                <w:b/>
              </w:rPr>
            </w:pPr>
            <w:r w:rsidRPr="00092D1C">
              <w:rPr>
                <w:rFonts w:cs="Arial"/>
                <w:b/>
              </w:rPr>
              <w:t>Nome</w:t>
            </w:r>
          </w:p>
        </w:tc>
        <w:tc>
          <w:tcPr>
            <w:tcW w:w="1134" w:type="dxa"/>
          </w:tcPr>
          <w:p w:rsidR="00521D81" w:rsidRPr="00092D1C" w:rsidRDefault="00521D81" w:rsidP="007847CA">
            <w:pPr>
              <w:autoSpaceDE w:val="0"/>
              <w:autoSpaceDN w:val="0"/>
              <w:adjustRightInd w:val="0"/>
              <w:jc w:val="center"/>
              <w:rPr>
                <w:rFonts w:cs="Arial"/>
                <w:b/>
              </w:rPr>
            </w:pPr>
            <w:r w:rsidRPr="00092D1C">
              <w:rPr>
                <w:rFonts w:cs="Arial"/>
                <w:b/>
              </w:rPr>
              <w:t>Ramal</w:t>
            </w:r>
          </w:p>
        </w:tc>
        <w:tc>
          <w:tcPr>
            <w:tcW w:w="2835" w:type="dxa"/>
          </w:tcPr>
          <w:p w:rsidR="00521D81" w:rsidRPr="00092D1C" w:rsidRDefault="00A6114C" w:rsidP="007847CA">
            <w:pPr>
              <w:autoSpaceDE w:val="0"/>
              <w:autoSpaceDN w:val="0"/>
              <w:adjustRightInd w:val="0"/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E</w:t>
            </w:r>
            <w:r w:rsidR="00521D81" w:rsidRPr="00092D1C">
              <w:rPr>
                <w:rFonts w:cs="Arial"/>
                <w:b/>
              </w:rPr>
              <w:t>-mail</w:t>
            </w:r>
          </w:p>
        </w:tc>
        <w:tc>
          <w:tcPr>
            <w:tcW w:w="1417" w:type="dxa"/>
          </w:tcPr>
          <w:p w:rsidR="00521D81" w:rsidRPr="00092D1C" w:rsidRDefault="00521D81" w:rsidP="007847CA">
            <w:pPr>
              <w:autoSpaceDE w:val="0"/>
              <w:autoSpaceDN w:val="0"/>
              <w:adjustRightInd w:val="0"/>
              <w:jc w:val="center"/>
              <w:rPr>
                <w:rFonts w:cs="Arial"/>
                <w:b/>
              </w:rPr>
            </w:pPr>
            <w:r w:rsidRPr="00092D1C">
              <w:rPr>
                <w:rFonts w:cs="Arial"/>
                <w:b/>
              </w:rPr>
              <w:t>Responsável</w:t>
            </w:r>
          </w:p>
        </w:tc>
        <w:tc>
          <w:tcPr>
            <w:tcW w:w="1476" w:type="dxa"/>
          </w:tcPr>
          <w:p w:rsidR="00521D81" w:rsidRPr="00092D1C" w:rsidRDefault="00521D81" w:rsidP="007847CA">
            <w:pPr>
              <w:autoSpaceDE w:val="0"/>
              <w:autoSpaceDN w:val="0"/>
              <w:adjustRightInd w:val="0"/>
              <w:jc w:val="center"/>
              <w:rPr>
                <w:rFonts w:cs="Arial"/>
                <w:b/>
              </w:rPr>
            </w:pPr>
            <w:r w:rsidRPr="00092D1C">
              <w:rPr>
                <w:rFonts w:cs="Arial"/>
                <w:b/>
              </w:rPr>
              <w:t>Elaborador</w:t>
            </w:r>
          </w:p>
        </w:tc>
      </w:tr>
      <w:tr w:rsidR="00521D81" w:rsidRPr="00092D1C" w:rsidTr="007847CA">
        <w:tc>
          <w:tcPr>
            <w:tcW w:w="1260" w:type="dxa"/>
          </w:tcPr>
          <w:p w:rsidR="00521D81" w:rsidRPr="00092D1C" w:rsidRDefault="00521D81" w:rsidP="00F56B0A">
            <w:pPr>
              <w:tabs>
                <w:tab w:val="left" w:pos="-1800"/>
              </w:tabs>
              <w:autoSpaceDE w:val="0"/>
              <w:autoSpaceDN w:val="0"/>
              <w:adjustRightInd w:val="0"/>
              <w:jc w:val="both"/>
              <w:rPr>
                <w:rFonts w:cs="Arial"/>
              </w:rPr>
            </w:pPr>
          </w:p>
        </w:tc>
        <w:tc>
          <w:tcPr>
            <w:tcW w:w="2678" w:type="dxa"/>
          </w:tcPr>
          <w:p w:rsidR="00521D81" w:rsidRPr="00092D1C" w:rsidRDefault="00B709FB" w:rsidP="007847CA">
            <w:pPr>
              <w:tabs>
                <w:tab w:val="left" w:pos="-1800"/>
              </w:tabs>
              <w:autoSpaceDE w:val="0"/>
              <w:autoSpaceDN w:val="0"/>
              <w:adjustRightInd w:val="0"/>
              <w:jc w:val="both"/>
              <w:rPr>
                <w:rFonts w:cs="Arial"/>
              </w:rPr>
            </w:pPr>
            <w:r>
              <w:rPr>
                <w:rFonts w:cs="Arial"/>
              </w:rPr>
              <w:t>Almir Junior</w:t>
            </w:r>
          </w:p>
        </w:tc>
        <w:tc>
          <w:tcPr>
            <w:tcW w:w="1134" w:type="dxa"/>
          </w:tcPr>
          <w:p w:rsidR="00521D81" w:rsidRPr="00092D1C" w:rsidRDefault="00521D81" w:rsidP="007847CA">
            <w:pPr>
              <w:tabs>
                <w:tab w:val="left" w:pos="-1800"/>
              </w:tabs>
              <w:autoSpaceDE w:val="0"/>
              <w:autoSpaceDN w:val="0"/>
              <w:adjustRightInd w:val="0"/>
              <w:jc w:val="both"/>
              <w:rPr>
                <w:rFonts w:cs="Arial"/>
              </w:rPr>
            </w:pPr>
          </w:p>
        </w:tc>
        <w:tc>
          <w:tcPr>
            <w:tcW w:w="2835" w:type="dxa"/>
          </w:tcPr>
          <w:p w:rsidR="00521D81" w:rsidRPr="00092D1C" w:rsidRDefault="00B709FB" w:rsidP="00B709FB">
            <w:pPr>
              <w:tabs>
                <w:tab w:val="left" w:pos="-1800"/>
              </w:tabs>
              <w:autoSpaceDE w:val="0"/>
              <w:autoSpaceDN w:val="0"/>
              <w:adjustRightInd w:val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almir.j.junior</w:t>
            </w:r>
            <w:r w:rsidR="003E21B5" w:rsidRPr="003E21B5">
              <w:rPr>
                <w:rFonts w:cs="Arial"/>
                <w:sz w:val="18"/>
                <w:szCs w:val="18"/>
              </w:rPr>
              <w:t>@</w:t>
            </w:r>
            <w:r>
              <w:rPr>
                <w:rFonts w:cs="Arial"/>
                <w:sz w:val="18"/>
                <w:szCs w:val="18"/>
              </w:rPr>
              <w:t>hotmail</w:t>
            </w:r>
            <w:r w:rsidR="003E21B5" w:rsidRPr="003E21B5">
              <w:rPr>
                <w:rFonts w:cs="Arial"/>
                <w:sz w:val="18"/>
                <w:szCs w:val="18"/>
              </w:rPr>
              <w:t>.com</w:t>
            </w:r>
          </w:p>
        </w:tc>
        <w:tc>
          <w:tcPr>
            <w:tcW w:w="1417" w:type="dxa"/>
          </w:tcPr>
          <w:p w:rsidR="00521D81" w:rsidRPr="00092D1C" w:rsidRDefault="00521D81" w:rsidP="007847CA">
            <w:pPr>
              <w:tabs>
                <w:tab w:val="left" w:pos="-1800"/>
              </w:tabs>
              <w:autoSpaceDE w:val="0"/>
              <w:autoSpaceDN w:val="0"/>
              <w:adjustRightInd w:val="0"/>
              <w:jc w:val="center"/>
              <w:rPr>
                <w:rFonts w:cs="Arial"/>
              </w:rPr>
            </w:pPr>
            <w:r w:rsidRPr="00092D1C">
              <w:rPr>
                <w:rFonts w:cs="Arial"/>
              </w:rPr>
              <w:fldChar w:fldCharType="begin">
                <w:ffData>
                  <w:name w:val="Selecionar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092D1C">
              <w:rPr>
                <w:rFonts w:cs="Arial"/>
              </w:rPr>
              <w:instrText xml:space="preserve"> FORMCHECKBOX </w:instrText>
            </w:r>
            <w:r w:rsidR="00B757BB">
              <w:rPr>
                <w:rFonts w:cs="Arial"/>
              </w:rPr>
            </w:r>
            <w:r w:rsidR="00B757BB">
              <w:rPr>
                <w:rFonts w:cs="Arial"/>
              </w:rPr>
              <w:fldChar w:fldCharType="separate"/>
            </w:r>
            <w:r w:rsidRPr="00092D1C">
              <w:rPr>
                <w:rFonts w:cs="Arial"/>
              </w:rPr>
              <w:fldChar w:fldCharType="end"/>
            </w:r>
          </w:p>
        </w:tc>
        <w:tc>
          <w:tcPr>
            <w:tcW w:w="1476" w:type="dxa"/>
          </w:tcPr>
          <w:p w:rsidR="00521D81" w:rsidRPr="00092D1C" w:rsidRDefault="00770A66" w:rsidP="007847CA">
            <w:pPr>
              <w:tabs>
                <w:tab w:val="left" w:pos="-1800"/>
              </w:tabs>
              <w:autoSpaceDE w:val="0"/>
              <w:autoSpaceDN w:val="0"/>
              <w:adjustRightInd w:val="0"/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</w:rPr>
              <w:fldChar w:fldCharType="begin">
                <w:ffData>
                  <w:name w:val="Selecionar6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bookmarkStart w:id="132" w:name="Selecionar6"/>
            <w:r>
              <w:rPr>
                <w:rFonts w:cs="Arial"/>
              </w:rPr>
              <w:instrText xml:space="preserve"> FORMCHECKBOX </w:instrText>
            </w:r>
            <w:r w:rsidR="00B757BB">
              <w:rPr>
                <w:rFonts w:cs="Arial"/>
              </w:rPr>
            </w:r>
            <w:r w:rsidR="00B757BB">
              <w:rPr>
                <w:rFonts w:cs="Arial"/>
              </w:rPr>
              <w:fldChar w:fldCharType="separate"/>
            </w:r>
            <w:r>
              <w:rPr>
                <w:rFonts w:cs="Arial"/>
              </w:rPr>
              <w:fldChar w:fldCharType="end"/>
            </w:r>
            <w:bookmarkEnd w:id="132"/>
          </w:p>
        </w:tc>
      </w:tr>
      <w:tr w:rsidR="00521D81" w:rsidRPr="00092D1C" w:rsidTr="007847CA">
        <w:tc>
          <w:tcPr>
            <w:tcW w:w="1260" w:type="dxa"/>
          </w:tcPr>
          <w:p w:rsidR="00521D81" w:rsidRPr="00092D1C" w:rsidRDefault="00521D81" w:rsidP="007847CA">
            <w:pPr>
              <w:tabs>
                <w:tab w:val="left" w:pos="-1800"/>
              </w:tabs>
              <w:autoSpaceDE w:val="0"/>
              <w:autoSpaceDN w:val="0"/>
              <w:adjustRightInd w:val="0"/>
              <w:jc w:val="both"/>
              <w:rPr>
                <w:rFonts w:cs="Arial"/>
              </w:rPr>
            </w:pPr>
            <w:r w:rsidRPr="00092D1C">
              <w:rPr>
                <w:rFonts w:cs="Arial"/>
              </w:rPr>
              <w:fldChar w:fldCharType="begin">
                <w:ffData>
                  <w:name w:val="Texto4"/>
                  <w:enabled/>
                  <w:calcOnExit w:val="0"/>
                  <w:textInput>
                    <w:maxLength w:val="10"/>
                  </w:textInput>
                </w:ffData>
              </w:fldChar>
            </w:r>
            <w:r w:rsidRPr="00092D1C">
              <w:rPr>
                <w:rFonts w:cs="Arial"/>
              </w:rPr>
              <w:instrText xml:space="preserve"> FORMTEXT </w:instrText>
            </w:r>
            <w:r w:rsidRPr="00092D1C">
              <w:rPr>
                <w:rFonts w:cs="Arial"/>
              </w:rPr>
            </w:r>
            <w:r w:rsidRPr="00092D1C">
              <w:rPr>
                <w:rFonts w:cs="Arial"/>
              </w:rPr>
              <w:fldChar w:fldCharType="separate"/>
            </w:r>
            <w:r w:rsidRPr="00092D1C">
              <w:rPr>
                <w:rFonts w:cs="Arial"/>
                <w:noProof/>
              </w:rPr>
              <w:t> </w:t>
            </w:r>
            <w:r w:rsidRPr="00092D1C">
              <w:rPr>
                <w:rFonts w:cs="Arial"/>
                <w:noProof/>
              </w:rPr>
              <w:t> </w:t>
            </w:r>
            <w:r w:rsidRPr="00092D1C">
              <w:rPr>
                <w:rFonts w:cs="Arial"/>
                <w:noProof/>
              </w:rPr>
              <w:t> </w:t>
            </w:r>
            <w:r w:rsidRPr="00092D1C">
              <w:rPr>
                <w:rFonts w:cs="Arial"/>
                <w:noProof/>
              </w:rPr>
              <w:t> </w:t>
            </w:r>
            <w:r w:rsidRPr="00092D1C">
              <w:rPr>
                <w:rFonts w:cs="Arial"/>
                <w:noProof/>
              </w:rPr>
              <w:t> </w:t>
            </w:r>
            <w:r w:rsidRPr="00092D1C">
              <w:rPr>
                <w:rFonts w:cs="Arial"/>
              </w:rPr>
              <w:fldChar w:fldCharType="end"/>
            </w:r>
          </w:p>
        </w:tc>
        <w:tc>
          <w:tcPr>
            <w:tcW w:w="2678" w:type="dxa"/>
          </w:tcPr>
          <w:p w:rsidR="00521D81" w:rsidRPr="00092D1C" w:rsidRDefault="00521D81" w:rsidP="007847CA">
            <w:pPr>
              <w:tabs>
                <w:tab w:val="left" w:pos="-1800"/>
              </w:tabs>
              <w:autoSpaceDE w:val="0"/>
              <w:autoSpaceDN w:val="0"/>
              <w:adjustRightInd w:val="0"/>
              <w:jc w:val="both"/>
              <w:rPr>
                <w:rFonts w:cs="Arial"/>
              </w:rPr>
            </w:pPr>
            <w:r w:rsidRPr="00092D1C">
              <w:rPr>
                <w:rFonts w:cs="Arial"/>
              </w:rPr>
              <w:fldChar w:fldCharType="begin">
                <w:ffData>
                  <w:name w:val="Texto5"/>
                  <w:enabled/>
                  <w:calcOnExit w:val="0"/>
                  <w:textInput>
                    <w:maxLength w:val="50"/>
                    <w:format w:val="Maiúsculas/minúsculas"/>
                  </w:textInput>
                </w:ffData>
              </w:fldChar>
            </w:r>
            <w:r w:rsidRPr="00092D1C">
              <w:rPr>
                <w:rFonts w:cs="Arial"/>
              </w:rPr>
              <w:instrText xml:space="preserve"> FORMTEXT </w:instrText>
            </w:r>
            <w:r w:rsidRPr="00092D1C">
              <w:rPr>
                <w:rFonts w:cs="Arial"/>
              </w:rPr>
            </w:r>
            <w:r w:rsidRPr="00092D1C">
              <w:rPr>
                <w:rFonts w:cs="Arial"/>
              </w:rPr>
              <w:fldChar w:fldCharType="separate"/>
            </w:r>
            <w:r w:rsidRPr="00092D1C">
              <w:rPr>
                <w:rFonts w:cs="Arial"/>
                <w:noProof/>
              </w:rPr>
              <w:t> </w:t>
            </w:r>
            <w:r w:rsidRPr="00092D1C">
              <w:rPr>
                <w:rFonts w:cs="Arial"/>
                <w:noProof/>
              </w:rPr>
              <w:t> </w:t>
            </w:r>
            <w:r w:rsidRPr="00092D1C">
              <w:rPr>
                <w:rFonts w:cs="Arial"/>
                <w:noProof/>
              </w:rPr>
              <w:t> </w:t>
            </w:r>
            <w:r w:rsidRPr="00092D1C">
              <w:rPr>
                <w:rFonts w:cs="Arial"/>
                <w:noProof/>
              </w:rPr>
              <w:t> </w:t>
            </w:r>
            <w:r w:rsidRPr="00092D1C">
              <w:rPr>
                <w:rFonts w:cs="Arial"/>
                <w:noProof/>
              </w:rPr>
              <w:t> </w:t>
            </w:r>
            <w:r w:rsidRPr="00092D1C">
              <w:rPr>
                <w:rFonts w:cs="Arial"/>
              </w:rPr>
              <w:fldChar w:fldCharType="end"/>
            </w:r>
          </w:p>
        </w:tc>
        <w:tc>
          <w:tcPr>
            <w:tcW w:w="1134" w:type="dxa"/>
          </w:tcPr>
          <w:p w:rsidR="00521D81" w:rsidRPr="00092D1C" w:rsidRDefault="00521D81" w:rsidP="007847CA">
            <w:pPr>
              <w:tabs>
                <w:tab w:val="left" w:pos="-1800"/>
              </w:tabs>
              <w:autoSpaceDE w:val="0"/>
              <w:autoSpaceDN w:val="0"/>
              <w:adjustRightInd w:val="0"/>
              <w:jc w:val="both"/>
              <w:rPr>
                <w:rFonts w:cs="Arial"/>
              </w:rPr>
            </w:pPr>
            <w:r w:rsidRPr="00092D1C">
              <w:rPr>
                <w:rFonts w:cs="Arial"/>
              </w:rPr>
              <w:fldChar w:fldCharType="begin">
                <w:ffData>
                  <w:name w:val="Texto6"/>
                  <w:enabled/>
                  <w:calcOnExit w:val="0"/>
                  <w:textInput>
                    <w:maxLength w:val="6"/>
                  </w:textInput>
                </w:ffData>
              </w:fldChar>
            </w:r>
            <w:r w:rsidRPr="00092D1C">
              <w:rPr>
                <w:rFonts w:cs="Arial"/>
              </w:rPr>
              <w:instrText xml:space="preserve"> FORMTEXT </w:instrText>
            </w:r>
            <w:r w:rsidRPr="00092D1C">
              <w:rPr>
                <w:rFonts w:cs="Arial"/>
              </w:rPr>
            </w:r>
            <w:r w:rsidRPr="00092D1C">
              <w:rPr>
                <w:rFonts w:cs="Arial"/>
              </w:rPr>
              <w:fldChar w:fldCharType="separate"/>
            </w:r>
            <w:r w:rsidRPr="00092D1C">
              <w:rPr>
                <w:rFonts w:cs="Arial"/>
                <w:noProof/>
              </w:rPr>
              <w:t> </w:t>
            </w:r>
            <w:r w:rsidRPr="00092D1C">
              <w:rPr>
                <w:rFonts w:cs="Arial"/>
                <w:noProof/>
              </w:rPr>
              <w:t> </w:t>
            </w:r>
            <w:r w:rsidRPr="00092D1C">
              <w:rPr>
                <w:rFonts w:cs="Arial"/>
                <w:noProof/>
              </w:rPr>
              <w:t> </w:t>
            </w:r>
            <w:r w:rsidRPr="00092D1C">
              <w:rPr>
                <w:rFonts w:cs="Arial"/>
                <w:noProof/>
              </w:rPr>
              <w:t> </w:t>
            </w:r>
            <w:r w:rsidRPr="00092D1C">
              <w:rPr>
                <w:rFonts w:cs="Arial"/>
                <w:noProof/>
              </w:rPr>
              <w:t> </w:t>
            </w:r>
            <w:r w:rsidRPr="00092D1C">
              <w:rPr>
                <w:rFonts w:cs="Arial"/>
              </w:rPr>
              <w:fldChar w:fldCharType="end"/>
            </w:r>
          </w:p>
        </w:tc>
        <w:tc>
          <w:tcPr>
            <w:tcW w:w="2835" w:type="dxa"/>
          </w:tcPr>
          <w:p w:rsidR="00521D81" w:rsidRPr="00092D1C" w:rsidRDefault="00521D81" w:rsidP="007847CA">
            <w:pPr>
              <w:tabs>
                <w:tab w:val="left" w:pos="-1800"/>
              </w:tabs>
              <w:autoSpaceDE w:val="0"/>
              <w:autoSpaceDN w:val="0"/>
              <w:adjustRightInd w:val="0"/>
              <w:jc w:val="both"/>
              <w:rPr>
                <w:rFonts w:cs="Arial"/>
                <w:sz w:val="18"/>
                <w:szCs w:val="18"/>
              </w:rPr>
            </w:pPr>
            <w:r w:rsidRPr="00092D1C">
              <w:rPr>
                <w:rFonts w:cs="Arial"/>
                <w:sz w:val="18"/>
                <w:szCs w:val="18"/>
              </w:rPr>
              <w:fldChar w:fldCharType="begin">
                <w:ffData>
                  <w:name w:val="Texto11"/>
                  <w:enabled/>
                  <w:calcOnExit w:val="0"/>
                  <w:textInput/>
                </w:ffData>
              </w:fldChar>
            </w:r>
            <w:r w:rsidRPr="00092D1C">
              <w:rPr>
                <w:rFonts w:cs="Arial"/>
                <w:sz w:val="18"/>
                <w:szCs w:val="18"/>
              </w:rPr>
              <w:instrText xml:space="preserve"> FORMTEXT </w:instrText>
            </w:r>
            <w:r w:rsidRPr="00092D1C">
              <w:rPr>
                <w:rFonts w:cs="Arial"/>
                <w:sz w:val="18"/>
                <w:szCs w:val="18"/>
              </w:rPr>
            </w:r>
            <w:r w:rsidRPr="00092D1C">
              <w:rPr>
                <w:rFonts w:cs="Arial"/>
                <w:sz w:val="18"/>
                <w:szCs w:val="18"/>
              </w:rPr>
              <w:fldChar w:fldCharType="separate"/>
            </w:r>
            <w:r w:rsidRPr="00092D1C">
              <w:rPr>
                <w:rFonts w:cs="Arial"/>
                <w:noProof/>
                <w:sz w:val="18"/>
                <w:szCs w:val="18"/>
              </w:rPr>
              <w:t> </w:t>
            </w:r>
            <w:r w:rsidRPr="00092D1C">
              <w:rPr>
                <w:rFonts w:cs="Arial"/>
                <w:noProof/>
                <w:sz w:val="18"/>
                <w:szCs w:val="18"/>
              </w:rPr>
              <w:t> </w:t>
            </w:r>
            <w:r w:rsidRPr="00092D1C">
              <w:rPr>
                <w:rFonts w:cs="Arial"/>
                <w:noProof/>
                <w:sz w:val="18"/>
                <w:szCs w:val="18"/>
              </w:rPr>
              <w:t> </w:t>
            </w:r>
            <w:r w:rsidRPr="00092D1C">
              <w:rPr>
                <w:rFonts w:cs="Arial"/>
                <w:noProof/>
                <w:sz w:val="18"/>
                <w:szCs w:val="18"/>
              </w:rPr>
              <w:t> </w:t>
            </w:r>
            <w:r w:rsidRPr="00092D1C">
              <w:rPr>
                <w:rFonts w:cs="Arial"/>
                <w:noProof/>
                <w:sz w:val="18"/>
                <w:szCs w:val="18"/>
              </w:rPr>
              <w:t> </w:t>
            </w:r>
            <w:r w:rsidRPr="00092D1C">
              <w:rPr>
                <w:rFonts w:cs="Arial"/>
                <w:sz w:val="18"/>
                <w:szCs w:val="18"/>
              </w:rPr>
              <w:fldChar w:fldCharType="end"/>
            </w:r>
          </w:p>
        </w:tc>
        <w:tc>
          <w:tcPr>
            <w:tcW w:w="1417" w:type="dxa"/>
          </w:tcPr>
          <w:p w:rsidR="00521D81" w:rsidRPr="00092D1C" w:rsidRDefault="00521D81" w:rsidP="007847CA">
            <w:pPr>
              <w:tabs>
                <w:tab w:val="left" w:pos="-1800"/>
              </w:tabs>
              <w:autoSpaceDE w:val="0"/>
              <w:autoSpaceDN w:val="0"/>
              <w:adjustRightInd w:val="0"/>
              <w:jc w:val="center"/>
              <w:rPr>
                <w:rFonts w:cs="Arial"/>
                <w:b/>
                <w:bCs/>
              </w:rPr>
            </w:pPr>
            <w:r w:rsidRPr="00092D1C">
              <w:rPr>
                <w:rFonts w:cs="Arial"/>
              </w:rPr>
              <w:fldChar w:fldCharType="begin">
                <w:ffData>
                  <w:name w:val="Selecionar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092D1C">
              <w:rPr>
                <w:rFonts w:cs="Arial"/>
              </w:rPr>
              <w:instrText xml:space="preserve"> FORMCHECKBOX </w:instrText>
            </w:r>
            <w:r w:rsidR="00B757BB">
              <w:rPr>
                <w:rFonts w:cs="Arial"/>
              </w:rPr>
            </w:r>
            <w:r w:rsidR="00B757BB">
              <w:rPr>
                <w:rFonts w:cs="Arial"/>
              </w:rPr>
              <w:fldChar w:fldCharType="separate"/>
            </w:r>
            <w:r w:rsidRPr="00092D1C">
              <w:rPr>
                <w:rFonts w:cs="Arial"/>
              </w:rPr>
              <w:fldChar w:fldCharType="end"/>
            </w:r>
          </w:p>
        </w:tc>
        <w:tc>
          <w:tcPr>
            <w:tcW w:w="1476" w:type="dxa"/>
          </w:tcPr>
          <w:p w:rsidR="00521D81" w:rsidRPr="00092D1C" w:rsidRDefault="00521D81" w:rsidP="007847CA">
            <w:pPr>
              <w:tabs>
                <w:tab w:val="left" w:pos="-1800"/>
              </w:tabs>
              <w:autoSpaceDE w:val="0"/>
              <w:autoSpaceDN w:val="0"/>
              <w:adjustRightInd w:val="0"/>
              <w:jc w:val="center"/>
              <w:rPr>
                <w:rFonts w:cs="Arial"/>
                <w:b/>
                <w:bCs/>
              </w:rPr>
            </w:pPr>
            <w:r w:rsidRPr="00092D1C">
              <w:rPr>
                <w:rFonts w:cs="Arial"/>
              </w:rPr>
              <w:fldChar w:fldCharType="begin">
                <w:ffData>
                  <w:name w:val="Selecionar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092D1C">
              <w:rPr>
                <w:rFonts w:cs="Arial"/>
              </w:rPr>
              <w:instrText xml:space="preserve"> FORMCHECKBOX </w:instrText>
            </w:r>
            <w:r w:rsidR="00B757BB">
              <w:rPr>
                <w:rFonts w:cs="Arial"/>
              </w:rPr>
            </w:r>
            <w:r w:rsidR="00B757BB">
              <w:rPr>
                <w:rFonts w:cs="Arial"/>
              </w:rPr>
              <w:fldChar w:fldCharType="separate"/>
            </w:r>
            <w:r w:rsidRPr="00092D1C">
              <w:rPr>
                <w:rFonts w:cs="Arial"/>
              </w:rPr>
              <w:fldChar w:fldCharType="end"/>
            </w:r>
          </w:p>
        </w:tc>
      </w:tr>
    </w:tbl>
    <w:p w:rsidR="00B96B1D" w:rsidRDefault="00B96B1D">
      <w:pPr>
        <w:rPr>
          <w:rFonts w:cs="Arial"/>
          <w:i/>
          <w:sz w:val="18"/>
          <w:szCs w:val="18"/>
        </w:rPr>
      </w:pPr>
    </w:p>
    <w:sectPr w:rsidR="00B96B1D" w:rsidSect="00F00FBC">
      <w:headerReference w:type="default" r:id="rId25"/>
      <w:footerReference w:type="default" r:id="rId26"/>
      <w:pgSz w:w="11907" w:h="16840" w:code="9"/>
      <w:pgMar w:top="856" w:right="567" w:bottom="805" w:left="567" w:header="1134" w:footer="567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757BB" w:rsidRDefault="00B757BB">
      <w:r>
        <w:separator/>
      </w:r>
    </w:p>
  </w:endnote>
  <w:endnote w:type="continuationSeparator" w:id="0">
    <w:p w:rsidR="00B757BB" w:rsidRDefault="00B757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Frutiger 45 Light">
    <w:altName w:val="Segoe Print"/>
    <w:charset w:val="00"/>
    <w:family w:val="swiss"/>
    <w:pitch w:val="default"/>
    <w:sig w:usb0="00000000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1799"/>
      <w:gridCol w:w="7839"/>
      <w:gridCol w:w="1125"/>
    </w:tblGrid>
    <w:tr w:rsidR="00651B36" w:rsidRPr="0038381E" w:rsidTr="008D193B">
      <w:tc>
        <w:tcPr>
          <w:tcW w:w="1799" w:type="dxa"/>
          <w:shd w:val="clear" w:color="auto" w:fill="auto"/>
          <w:vAlign w:val="center"/>
        </w:tcPr>
        <w:p w:rsidR="00651B36" w:rsidRPr="0038381E" w:rsidRDefault="00651B36" w:rsidP="008D193B">
          <w:pPr>
            <w:pStyle w:val="Rodap"/>
            <w:jc w:val="center"/>
            <w:rPr>
              <w:rFonts w:cs="Arial"/>
              <w:sz w:val="18"/>
              <w:szCs w:val="18"/>
            </w:rPr>
          </w:pPr>
          <w:r w:rsidRPr="0038381E">
            <w:rPr>
              <w:rFonts w:cs="Arial"/>
              <w:sz w:val="18"/>
              <w:szCs w:val="18"/>
            </w:rPr>
            <w:t xml:space="preserve">Data Impressão: </w:t>
          </w:r>
          <w:r w:rsidRPr="0038381E">
            <w:rPr>
              <w:rFonts w:cs="Arial"/>
              <w:sz w:val="18"/>
              <w:szCs w:val="18"/>
            </w:rPr>
            <w:fldChar w:fldCharType="begin"/>
          </w:r>
          <w:r w:rsidRPr="0038381E">
            <w:rPr>
              <w:rFonts w:cs="Arial"/>
              <w:sz w:val="18"/>
              <w:szCs w:val="18"/>
            </w:rPr>
            <w:instrText xml:space="preserve"> DATE  \@ "dd/MM/yy HH:mm"  \* MERGEFORMAT </w:instrText>
          </w:r>
          <w:r w:rsidRPr="0038381E">
            <w:rPr>
              <w:rFonts w:cs="Arial"/>
              <w:sz w:val="18"/>
              <w:szCs w:val="18"/>
            </w:rPr>
            <w:fldChar w:fldCharType="separate"/>
          </w:r>
          <w:r w:rsidR="00D976C2">
            <w:rPr>
              <w:rFonts w:cs="Arial"/>
              <w:noProof/>
              <w:sz w:val="18"/>
              <w:szCs w:val="18"/>
            </w:rPr>
            <w:t>20/09/19 15:10</w:t>
          </w:r>
          <w:r w:rsidRPr="0038381E">
            <w:rPr>
              <w:rFonts w:cs="Arial"/>
              <w:sz w:val="18"/>
              <w:szCs w:val="18"/>
            </w:rPr>
            <w:fldChar w:fldCharType="end"/>
          </w:r>
        </w:p>
      </w:tc>
      <w:tc>
        <w:tcPr>
          <w:tcW w:w="7839" w:type="dxa"/>
          <w:shd w:val="clear" w:color="auto" w:fill="auto"/>
        </w:tcPr>
        <w:p w:rsidR="00651B36" w:rsidRPr="0038381E" w:rsidRDefault="00651B36" w:rsidP="00986E44">
          <w:pPr>
            <w:pStyle w:val="Cabealho"/>
            <w:tabs>
              <w:tab w:val="left" w:pos="8505"/>
            </w:tabs>
            <w:jc w:val="center"/>
            <w:rPr>
              <w:rFonts w:cs="Arial"/>
              <w:i/>
              <w:color w:val="0000FF"/>
              <w:sz w:val="16"/>
              <w:szCs w:val="16"/>
            </w:rPr>
          </w:pPr>
        </w:p>
      </w:tc>
      <w:tc>
        <w:tcPr>
          <w:tcW w:w="1125" w:type="dxa"/>
          <w:shd w:val="clear" w:color="auto" w:fill="auto"/>
          <w:vAlign w:val="center"/>
        </w:tcPr>
        <w:p w:rsidR="00651B36" w:rsidRPr="00282A53" w:rsidRDefault="00651B36" w:rsidP="008D193B">
          <w:pPr>
            <w:pStyle w:val="Rodap"/>
            <w:jc w:val="center"/>
            <w:rPr>
              <w:rFonts w:cs="Arial"/>
              <w:sz w:val="18"/>
              <w:szCs w:val="18"/>
            </w:rPr>
          </w:pPr>
          <w:proofErr w:type="spellStart"/>
          <w:r w:rsidRPr="00282A53">
            <w:rPr>
              <w:rFonts w:cs="Arial"/>
              <w:sz w:val="18"/>
              <w:szCs w:val="18"/>
            </w:rPr>
            <w:t>Pág</w:t>
          </w:r>
          <w:proofErr w:type="spellEnd"/>
          <w:r w:rsidRPr="00282A53">
            <w:rPr>
              <w:rFonts w:cs="Arial"/>
              <w:sz w:val="18"/>
              <w:szCs w:val="18"/>
            </w:rPr>
            <w:t xml:space="preserve"> </w:t>
          </w:r>
          <w:r w:rsidRPr="00282A53">
            <w:rPr>
              <w:rFonts w:cs="Arial"/>
              <w:sz w:val="18"/>
              <w:szCs w:val="18"/>
            </w:rPr>
            <w:fldChar w:fldCharType="begin"/>
          </w:r>
          <w:r w:rsidRPr="00282A53">
            <w:rPr>
              <w:rFonts w:cs="Arial"/>
              <w:sz w:val="18"/>
              <w:szCs w:val="18"/>
            </w:rPr>
            <w:instrText xml:space="preserve"> PAGE   \* MERGEFORMAT </w:instrText>
          </w:r>
          <w:r w:rsidRPr="00282A53">
            <w:rPr>
              <w:rFonts w:cs="Arial"/>
              <w:sz w:val="18"/>
              <w:szCs w:val="18"/>
            </w:rPr>
            <w:fldChar w:fldCharType="separate"/>
          </w:r>
          <w:r w:rsidR="00D976C2">
            <w:rPr>
              <w:rFonts w:cs="Arial"/>
              <w:noProof/>
              <w:sz w:val="18"/>
              <w:szCs w:val="18"/>
            </w:rPr>
            <w:t>5</w:t>
          </w:r>
          <w:r w:rsidRPr="00282A53">
            <w:rPr>
              <w:rFonts w:cs="Arial"/>
              <w:sz w:val="18"/>
              <w:szCs w:val="18"/>
            </w:rPr>
            <w:fldChar w:fldCharType="end"/>
          </w:r>
          <w:r w:rsidRPr="00282A53">
            <w:rPr>
              <w:rFonts w:cs="Arial"/>
              <w:sz w:val="18"/>
              <w:szCs w:val="18"/>
            </w:rPr>
            <w:t xml:space="preserve"> de </w:t>
          </w:r>
          <w:r w:rsidRPr="0038381E">
            <w:rPr>
              <w:rFonts w:cs="Arial"/>
              <w:sz w:val="18"/>
              <w:szCs w:val="18"/>
            </w:rPr>
            <w:fldChar w:fldCharType="begin"/>
          </w:r>
          <w:r w:rsidRPr="0038381E">
            <w:rPr>
              <w:rFonts w:cs="Arial"/>
              <w:sz w:val="18"/>
              <w:szCs w:val="18"/>
            </w:rPr>
            <w:instrText xml:space="preserve"> NUMPAGES  \* Arabic  \* MERGEFORMAT </w:instrText>
          </w:r>
          <w:r w:rsidRPr="0038381E">
            <w:rPr>
              <w:rFonts w:cs="Arial"/>
              <w:sz w:val="18"/>
              <w:szCs w:val="18"/>
            </w:rPr>
            <w:fldChar w:fldCharType="separate"/>
          </w:r>
          <w:r w:rsidR="00D976C2">
            <w:rPr>
              <w:rFonts w:cs="Arial"/>
              <w:noProof/>
              <w:sz w:val="18"/>
              <w:szCs w:val="18"/>
            </w:rPr>
            <w:t>7</w:t>
          </w:r>
          <w:r w:rsidRPr="0038381E">
            <w:rPr>
              <w:rFonts w:cs="Arial"/>
              <w:sz w:val="18"/>
              <w:szCs w:val="18"/>
            </w:rPr>
            <w:fldChar w:fldCharType="end"/>
          </w:r>
        </w:p>
      </w:tc>
    </w:tr>
  </w:tbl>
  <w:p w:rsidR="00651B36" w:rsidRPr="00EA5B50" w:rsidRDefault="00651B36" w:rsidP="00EA5B50">
    <w:pPr>
      <w:pStyle w:val="Rodap"/>
      <w:rPr>
        <w:szCs w:val="1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757BB" w:rsidRDefault="00B757BB">
      <w:r>
        <w:separator/>
      </w:r>
    </w:p>
  </w:footnote>
  <w:footnote w:type="continuationSeparator" w:id="0">
    <w:p w:rsidR="00B757BB" w:rsidRDefault="00B757B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4A0" w:firstRow="1" w:lastRow="0" w:firstColumn="1" w:lastColumn="0" w:noHBand="0" w:noVBand="1"/>
    </w:tblPr>
    <w:tblGrid>
      <w:gridCol w:w="2093"/>
      <w:gridCol w:w="6237"/>
      <w:gridCol w:w="2410"/>
    </w:tblGrid>
    <w:tr w:rsidR="00651B36" w:rsidTr="00DC4C46">
      <w:trPr>
        <w:trHeight w:val="1539"/>
      </w:trPr>
      <w:tc>
        <w:tcPr>
          <w:tcW w:w="2093" w:type="dxa"/>
          <w:vAlign w:val="center"/>
        </w:tcPr>
        <w:p w:rsidR="00651B36" w:rsidRDefault="00651B36" w:rsidP="008944A1">
          <w:pPr>
            <w:pStyle w:val="Cabealho"/>
            <w:tabs>
              <w:tab w:val="left" w:pos="8505"/>
            </w:tabs>
            <w:jc w:val="center"/>
          </w:pPr>
        </w:p>
      </w:tc>
      <w:tc>
        <w:tcPr>
          <w:tcW w:w="6237" w:type="dxa"/>
        </w:tcPr>
        <w:p w:rsidR="00651B36" w:rsidRDefault="00651B36" w:rsidP="008944A1">
          <w:pPr>
            <w:pStyle w:val="Cabealho"/>
            <w:tabs>
              <w:tab w:val="left" w:pos="8505"/>
            </w:tabs>
            <w:jc w:val="right"/>
            <w:rPr>
              <w:rFonts w:cs="Arial"/>
              <w:i/>
              <w:color w:val="0000FF"/>
              <w:sz w:val="18"/>
              <w:szCs w:val="18"/>
            </w:rPr>
          </w:pPr>
        </w:p>
      </w:tc>
      <w:tc>
        <w:tcPr>
          <w:tcW w:w="2410" w:type="dxa"/>
          <w:vAlign w:val="center"/>
        </w:tcPr>
        <w:p w:rsidR="00651B36" w:rsidRPr="00035E4F" w:rsidRDefault="00651B36" w:rsidP="008944A1">
          <w:pPr>
            <w:pStyle w:val="Cabealho"/>
            <w:tabs>
              <w:tab w:val="left" w:pos="8505"/>
            </w:tabs>
            <w:jc w:val="center"/>
            <w:rPr>
              <w:rFonts w:cs="Arial"/>
              <w:b/>
              <w:sz w:val="24"/>
              <w:szCs w:val="24"/>
            </w:rPr>
          </w:pPr>
        </w:p>
      </w:tc>
    </w:tr>
  </w:tbl>
  <w:p w:rsidR="00651B36" w:rsidRPr="00F91AEB" w:rsidRDefault="00651B36" w:rsidP="00BD2870">
    <w:pPr>
      <w:pStyle w:val="Cabealho"/>
      <w:tabs>
        <w:tab w:val="clear" w:pos="8838"/>
        <w:tab w:val="left" w:pos="8505"/>
      </w:tabs>
      <w:rPr>
        <w:rFonts w:cs="Arial"/>
        <w:color w:val="A6A6A6"/>
        <w:sz w:val="18"/>
        <w:szCs w:val="18"/>
      </w:rPr>
    </w:pPr>
    <w:r>
      <w:rPr>
        <w:rFonts w:ascii="Frutiger 45 Light" w:hAnsi="Frutiger 45 Light"/>
        <w:b/>
        <w:sz w:val="24"/>
      </w:rPr>
      <w:t xml:space="preserve">         </w:t>
    </w:r>
    <w:r>
      <w:rPr>
        <w:rFonts w:ascii="Frutiger 45 Light" w:hAnsi="Frutiger 45 Light"/>
        <w:b/>
        <w:sz w:val="24"/>
      </w:rP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51B36" w:rsidRDefault="00651B36" w:rsidP="00BD2870">
    <w:pPr>
      <w:pStyle w:val="Cabealho"/>
      <w:tabs>
        <w:tab w:val="clear" w:pos="8838"/>
        <w:tab w:val="left" w:pos="8505"/>
      </w:tabs>
      <w:rPr>
        <w:rFonts w:ascii="Frutiger 45 Light" w:hAnsi="Frutiger 45 Light"/>
        <w:b/>
        <w:sz w:val="24"/>
      </w:rPr>
    </w:pPr>
    <w:r>
      <w:tab/>
    </w:r>
  </w:p>
  <w:p w:rsidR="00651B36" w:rsidRPr="00F91AEB" w:rsidRDefault="00651B36" w:rsidP="00BD2870">
    <w:pPr>
      <w:pStyle w:val="Cabealho"/>
      <w:tabs>
        <w:tab w:val="clear" w:pos="8838"/>
        <w:tab w:val="left" w:pos="8505"/>
      </w:tabs>
      <w:rPr>
        <w:rFonts w:cs="Arial"/>
        <w:color w:val="A6A6A6"/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F96E2E"/>
    <w:multiLevelType w:val="hybridMultilevel"/>
    <w:tmpl w:val="F64453C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775519"/>
    <w:multiLevelType w:val="hybridMultilevel"/>
    <w:tmpl w:val="E6248036"/>
    <w:lvl w:ilvl="0" w:tplc="0416000B">
      <w:start w:val="1"/>
      <w:numFmt w:val="bullet"/>
      <w:lvlText w:val=""/>
      <w:lvlJc w:val="left"/>
      <w:pPr>
        <w:ind w:left="214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2" w15:restartNumberingAfterBreak="0">
    <w:nsid w:val="1E641250"/>
    <w:multiLevelType w:val="hybridMultilevel"/>
    <w:tmpl w:val="1CB23D5C"/>
    <w:lvl w:ilvl="0" w:tplc="0416000B">
      <w:start w:val="1"/>
      <w:numFmt w:val="bullet"/>
      <w:lvlText w:val=""/>
      <w:lvlJc w:val="left"/>
      <w:pPr>
        <w:ind w:left="214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3" w15:restartNumberingAfterBreak="0">
    <w:nsid w:val="20E94F1B"/>
    <w:multiLevelType w:val="hybridMultilevel"/>
    <w:tmpl w:val="F9FCD892"/>
    <w:lvl w:ilvl="0" w:tplc="0416000B">
      <w:start w:val="1"/>
      <w:numFmt w:val="bullet"/>
      <w:lvlText w:val=""/>
      <w:lvlJc w:val="left"/>
      <w:pPr>
        <w:ind w:left="214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4" w15:restartNumberingAfterBreak="0">
    <w:nsid w:val="24602DFB"/>
    <w:multiLevelType w:val="hybridMultilevel"/>
    <w:tmpl w:val="5AD8A612"/>
    <w:lvl w:ilvl="0" w:tplc="0416000F">
      <w:start w:val="1"/>
      <w:numFmt w:val="decimal"/>
      <w:lvlText w:val="%1."/>
      <w:lvlJc w:val="left"/>
      <w:pPr>
        <w:ind w:left="1275" w:hanging="360"/>
      </w:pPr>
    </w:lvl>
    <w:lvl w:ilvl="1" w:tplc="04160019" w:tentative="1">
      <w:start w:val="1"/>
      <w:numFmt w:val="lowerLetter"/>
      <w:lvlText w:val="%2."/>
      <w:lvlJc w:val="left"/>
      <w:pPr>
        <w:ind w:left="1995" w:hanging="360"/>
      </w:pPr>
    </w:lvl>
    <w:lvl w:ilvl="2" w:tplc="0416001B" w:tentative="1">
      <w:start w:val="1"/>
      <w:numFmt w:val="lowerRoman"/>
      <w:lvlText w:val="%3."/>
      <w:lvlJc w:val="right"/>
      <w:pPr>
        <w:ind w:left="2715" w:hanging="180"/>
      </w:pPr>
    </w:lvl>
    <w:lvl w:ilvl="3" w:tplc="0416000F" w:tentative="1">
      <w:start w:val="1"/>
      <w:numFmt w:val="decimal"/>
      <w:lvlText w:val="%4."/>
      <w:lvlJc w:val="left"/>
      <w:pPr>
        <w:ind w:left="3435" w:hanging="360"/>
      </w:pPr>
    </w:lvl>
    <w:lvl w:ilvl="4" w:tplc="04160019" w:tentative="1">
      <w:start w:val="1"/>
      <w:numFmt w:val="lowerLetter"/>
      <w:lvlText w:val="%5."/>
      <w:lvlJc w:val="left"/>
      <w:pPr>
        <w:ind w:left="4155" w:hanging="360"/>
      </w:pPr>
    </w:lvl>
    <w:lvl w:ilvl="5" w:tplc="0416001B" w:tentative="1">
      <w:start w:val="1"/>
      <w:numFmt w:val="lowerRoman"/>
      <w:lvlText w:val="%6."/>
      <w:lvlJc w:val="right"/>
      <w:pPr>
        <w:ind w:left="4875" w:hanging="180"/>
      </w:pPr>
    </w:lvl>
    <w:lvl w:ilvl="6" w:tplc="0416000F" w:tentative="1">
      <w:start w:val="1"/>
      <w:numFmt w:val="decimal"/>
      <w:lvlText w:val="%7."/>
      <w:lvlJc w:val="left"/>
      <w:pPr>
        <w:ind w:left="5595" w:hanging="360"/>
      </w:pPr>
    </w:lvl>
    <w:lvl w:ilvl="7" w:tplc="04160019" w:tentative="1">
      <w:start w:val="1"/>
      <w:numFmt w:val="lowerLetter"/>
      <w:lvlText w:val="%8."/>
      <w:lvlJc w:val="left"/>
      <w:pPr>
        <w:ind w:left="6315" w:hanging="360"/>
      </w:pPr>
    </w:lvl>
    <w:lvl w:ilvl="8" w:tplc="0416001B" w:tentative="1">
      <w:start w:val="1"/>
      <w:numFmt w:val="lowerRoman"/>
      <w:lvlText w:val="%9."/>
      <w:lvlJc w:val="right"/>
      <w:pPr>
        <w:ind w:left="7035" w:hanging="180"/>
      </w:pPr>
    </w:lvl>
  </w:abstractNum>
  <w:abstractNum w:abstractNumId="5" w15:restartNumberingAfterBreak="0">
    <w:nsid w:val="2FCA273D"/>
    <w:multiLevelType w:val="multilevel"/>
    <w:tmpl w:val="F59857E0"/>
    <w:lvl w:ilvl="0">
      <w:start w:val="1"/>
      <w:numFmt w:val="decimal"/>
      <w:pStyle w:val="Estilo1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Seo2"/>
      <w:isLgl/>
      <w:lvlText w:val="%1.%2"/>
      <w:lvlJc w:val="left"/>
      <w:pPr>
        <w:tabs>
          <w:tab w:val="num" w:pos="360"/>
        </w:tabs>
        <w:ind w:left="357" w:hanging="357"/>
      </w:pPr>
      <w:rPr>
        <w:rFonts w:hint="default"/>
      </w:rPr>
    </w:lvl>
    <w:lvl w:ilvl="2">
      <w:start w:val="1"/>
      <w:numFmt w:val="decimal"/>
      <w:pStyle w:val="Seo3"/>
      <w:isLgl/>
      <w:lvlText w:val="%1.%2.%3"/>
      <w:lvlJc w:val="left"/>
      <w:pPr>
        <w:tabs>
          <w:tab w:val="num" w:pos="720"/>
        </w:tabs>
        <w:ind w:left="357" w:hanging="357"/>
      </w:pPr>
      <w:rPr>
        <w:rFonts w:ascii="Times New Roman" w:hAnsi="Times New Roman" w:hint="default"/>
        <w:b w:val="0"/>
        <w:i w:val="0"/>
        <w:sz w:val="24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6" w15:restartNumberingAfterBreak="0">
    <w:nsid w:val="3A8C505A"/>
    <w:multiLevelType w:val="hybridMultilevel"/>
    <w:tmpl w:val="AB50CA6E"/>
    <w:lvl w:ilvl="0" w:tplc="0416000B">
      <w:start w:val="1"/>
      <w:numFmt w:val="bullet"/>
      <w:lvlText w:val=""/>
      <w:lvlJc w:val="left"/>
      <w:pPr>
        <w:ind w:left="214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7" w15:restartNumberingAfterBreak="0">
    <w:nsid w:val="3AD53925"/>
    <w:multiLevelType w:val="hybridMultilevel"/>
    <w:tmpl w:val="FA18F874"/>
    <w:lvl w:ilvl="0" w:tplc="0416000B">
      <w:start w:val="1"/>
      <w:numFmt w:val="bullet"/>
      <w:lvlText w:val=""/>
      <w:lvlJc w:val="left"/>
      <w:pPr>
        <w:ind w:left="214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8" w15:restartNumberingAfterBreak="0">
    <w:nsid w:val="3E1C7ADC"/>
    <w:multiLevelType w:val="multilevel"/>
    <w:tmpl w:val="45D09B14"/>
    <w:lvl w:ilvl="0">
      <w:start w:val="5"/>
      <w:numFmt w:val="decimal"/>
      <w:lvlText w:val="%1"/>
      <w:lvlJc w:val="left"/>
      <w:pPr>
        <w:ind w:left="360" w:hanging="360"/>
      </w:pPr>
      <w:rPr>
        <w:rFonts w:cs="Arial" w:hint="default"/>
        <w:color w:val="auto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cs="Arial"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Arial" w:hint="default"/>
        <w:color w:val="auto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="Arial" w:hint="default"/>
        <w:color w:val="auto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  <w:color w:val="auto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  <w:color w:val="auto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  <w:color w:val="auto"/>
      </w:rPr>
    </w:lvl>
  </w:abstractNum>
  <w:abstractNum w:abstractNumId="9" w15:restartNumberingAfterBreak="0">
    <w:nsid w:val="4B234B87"/>
    <w:multiLevelType w:val="hybridMultilevel"/>
    <w:tmpl w:val="72E667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AD7EF5"/>
    <w:multiLevelType w:val="hybridMultilevel"/>
    <w:tmpl w:val="8F04FB42"/>
    <w:lvl w:ilvl="0" w:tplc="0416000B">
      <w:start w:val="1"/>
      <w:numFmt w:val="bullet"/>
      <w:lvlText w:val=""/>
      <w:lvlJc w:val="left"/>
      <w:pPr>
        <w:ind w:left="214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11" w15:restartNumberingAfterBreak="0">
    <w:nsid w:val="671A2B00"/>
    <w:multiLevelType w:val="hybridMultilevel"/>
    <w:tmpl w:val="CB2C1520"/>
    <w:lvl w:ilvl="0" w:tplc="0416000B">
      <w:start w:val="1"/>
      <w:numFmt w:val="bullet"/>
      <w:lvlText w:val=""/>
      <w:lvlJc w:val="left"/>
      <w:pPr>
        <w:ind w:left="220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92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4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6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8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80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52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4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63" w:hanging="360"/>
      </w:pPr>
      <w:rPr>
        <w:rFonts w:ascii="Wingdings" w:hAnsi="Wingdings" w:hint="default"/>
      </w:rPr>
    </w:lvl>
  </w:abstractNum>
  <w:abstractNum w:abstractNumId="12" w15:restartNumberingAfterBreak="0">
    <w:nsid w:val="676D19CC"/>
    <w:multiLevelType w:val="hybridMultilevel"/>
    <w:tmpl w:val="33E2EBBC"/>
    <w:lvl w:ilvl="0" w:tplc="0416000F">
      <w:start w:val="1"/>
      <w:numFmt w:val="decimal"/>
      <w:lvlText w:val="%1."/>
      <w:lvlJc w:val="left"/>
      <w:pPr>
        <w:ind w:left="1275" w:hanging="360"/>
      </w:pPr>
    </w:lvl>
    <w:lvl w:ilvl="1" w:tplc="04160019" w:tentative="1">
      <w:start w:val="1"/>
      <w:numFmt w:val="lowerLetter"/>
      <w:lvlText w:val="%2."/>
      <w:lvlJc w:val="left"/>
      <w:pPr>
        <w:ind w:left="1995" w:hanging="360"/>
      </w:pPr>
    </w:lvl>
    <w:lvl w:ilvl="2" w:tplc="0416001B" w:tentative="1">
      <w:start w:val="1"/>
      <w:numFmt w:val="lowerRoman"/>
      <w:lvlText w:val="%3."/>
      <w:lvlJc w:val="right"/>
      <w:pPr>
        <w:ind w:left="2715" w:hanging="180"/>
      </w:pPr>
    </w:lvl>
    <w:lvl w:ilvl="3" w:tplc="0416000F" w:tentative="1">
      <w:start w:val="1"/>
      <w:numFmt w:val="decimal"/>
      <w:lvlText w:val="%4."/>
      <w:lvlJc w:val="left"/>
      <w:pPr>
        <w:ind w:left="3435" w:hanging="360"/>
      </w:pPr>
    </w:lvl>
    <w:lvl w:ilvl="4" w:tplc="04160019" w:tentative="1">
      <w:start w:val="1"/>
      <w:numFmt w:val="lowerLetter"/>
      <w:lvlText w:val="%5."/>
      <w:lvlJc w:val="left"/>
      <w:pPr>
        <w:ind w:left="4155" w:hanging="360"/>
      </w:pPr>
    </w:lvl>
    <w:lvl w:ilvl="5" w:tplc="0416001B" w:tentative="1">
      <w:start w:val="1"/>
      <w:numFmt w:val="lowerRoman"/>
      <w:lvlText w:val="%6."/>
      <w:lvlJc w:val="right"/>
      <w:pPr>
        <w:ind w:left="4875" w:hanging="180"/>
      </w:pPr>
    </w:lvl>
    <w:lvl w:ilvl="6" w:tplc="0416000F" w:tentative="1">
      <w:start w:val="1"/>
      <w:numFmt w:val="decimal"/>
      <w:lvlText w:val="%7."/>
      <w:lvlJc w:val="left"/>
      <w:pPr>
        <w:ind w:left="5595" w:hanging="360"/>
      </w:pPr>
    </w:lvl>
    <w:lvl w:ilvl="7" w:tplc="04160019" w:tentative="1">
      <w:start w:val="1"/>
      <w:numFmt w:val="lowerLetter"/>
      <w:lvlText w:val="%8."/>
      <w:lvlJc w:val="left"/>
      <w:pPr>
        <w:ind w:left="6315" w:hanging="360"/>
      </w:pPr>
    </w:lvl>
    <w:lvl w:ilvl="8" w:tplc="0416001B" w:tentative="1">
      <w:start w:val="1"/>
      <w:numFmt w:val="lowerRoman"/>
      <w:lvlText w:val="%9."/>
      <w:lvlJc w:val="right"/>
      <w:pPr>
        <w:ind w:left="7035" w:hanging="180"/>
      </w:pPr>
    </w:lvl>
  </w:abstractNum>
  <w:abstractNum w:abstractNumId="13" w15:restartNumberingAfterBreak="0">
    <w:nsid w:val="6AB14FE6"/>
    <w:multiLevelType w:val="hybridMultilevel"/>
    <w:tmpl w:val="D9AC18F0"/>
    <w:lvl w:ilvl="0" w:tplc="0416000B">
      <w:start w:val="1"/>
      <w:numFmt w:val="bullet"/>
      <w:lvlText w:val=""/>
      <w:lvlJc w:val="left"/>
      <w:pPr>
        <w:ind w:left="89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61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3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5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7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9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1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3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52" w:hanging="360"/>
      </w:pPr>
      <w:rPr>
        <w:rFonts w:ascii="Wingdings" w:hAnsi="Wingdings" w:hint="default"/>
      </w:rPr>
    </w:lvl>
  </w:abstractNum>
  <w:abstractNum w:abstractNumId="14" w15:restartNumberingAfterBreak="0">
    <w:nsid w:val="725877E1"/>
    <w:multiLevelType w:val="hybridMultilevel"/>
    <w:tmpl w:val="7386452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4"/>
  </w:num>
  <w:num w:numId="3">
    <w:abstractNumId w:val="0"/>
  </w:num>
  <w:num w:numId="4">
    <w:abstractNumId w:val="9"/>
  </w:num>
  <w:num w:numId="5">
    <w:abstractNumId w:val="10"/>
  </w:num>
  <w:num w:numId="6">
    <w:abstractNumId w:val="7"/>
  </w:num>
  <w:num w:numId="7">
    <w:abstractNumId w:val="1"/>
  </w:num>
  <w:num w:numId="8">
    <w:abstractNumId w:val="2"/>
  </w:num>
  <w:num w:numId="9">
    <w:abstractNumId w:val="3"/>
  </w:num>
  <w:num w:numId="10">
    <w:abstractNumId w:val="11"/>
  </w:num>
  <w:num w:numId="11">
    <w:abstractNumId w:val="6"/>
  </w:num>
  <w:num w:numId="12">
    <w:abstractNumId w:val="13"/>
  </w:num>
  <w:num w:numId="13">
    <w:abstractNumId w:val="5"/>
  </w:num>
  <w:num w:numId="14">
    <w:abstractNumId w:val="12"/>
  </w:num>
  <w:num w:numId="15">
    <w:abstractNumId w:val="4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attachedTemplate r:id="rId1"/>
  <w:defaultTabStop w:val="708"/>
  <w:hyphenationZone w:val="425"/>
  <w:drawingGridHorizontalSpacing w:val="10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2EFB"/>
    <w:rsid w:val="00000E04"/>
    <w:rsid w:val="000033C7"/>
    <w:rsid w:val="000038B0"/>
    <w:rsid w:val="00006A88"/>
    <w:rsid w:val="00007337"/>
    <w:rsid w:val="00010848"/>
    <w:rsid w:val="00014D47"/>
    <w:rsid w:val="00014F09"/>
    <w:rsid w:val="000158C4"/>
    <w:rsid w:val="000169BF"/>
    <w:rsid w:val="00017CC3"/>
    <w:rsid w:val="00021688"/>
    <w:rsid w:val="00022D45"/>
    <w:rsid w:val="00024302"/>
    <w:rsid w:val="00024AA2"/>
    <w:rsid w:val="000315B3"/>
    <w:rsid w:val="00033B0D"/>
    <w:rsid w:val="0003515B"/>
    <w:rsid w:val="0003667F"/>
    <w:rsid w:val="0003794F"/>
    <w:rsid w:val="0004065C"/>
    <w:rsid w:val="00041898"/>
    <w:rsid w:val="00041B6B"/>
    <w:rsid w:val="00041D0A"/>
    <w:rsid w:val="00042A18"/>
    <w:rsid w:val="000456F0"/>
    <w:rsid w:val="00046BB0"/>
    <w:rsid w:val="00047D04"/>
    <w:rsid w:val="00050C4B"/>
    <w:rsid w:val="000520B2"/>
    <w:rsid w:val="00052640"/>
    <w:rsid w:val="00052937"/>
    <w:rsid w:val="000542E6"/>
    <w:rsid w:val="00054A85"/>
    <w:rsid w:val="00057DDB"/>
    <w:rsid w:val="00060565"/>
    <w:rsid w:val="00061C38"/>
    <w:rsid w:val="00062ED4"/>
    <w:rsid w:val="00063910"/>
    <w:rsid w:val="000648B2"/>
    <w:rsid w:val="0006575E"/>
    <w:rsid w:val="00065C2A"/>
    <w:rsid w:val="000664BB"/>
    <w:rsid w:val="000701C6"/>
    <w:rsid w:val="000707EE"/>
    <w:rsid w:val="000759A7"/>
    <w:rsid w:val="00080976"/>
    <w:rsid w:val="00083035"/>
    <w:rsid w:val="000869AA"/>
    <w:rsid w:val="0008780B"/>
    <w:rsid w:val="00090BE5"/>
    <w:rsid w:val="00092A1A"/>
    <w:rsid w:val="000930C3"/>
    <w:rsid w:val="00093E96"/>
    <w:rsid w:val="00093EBF"/>
    <w:rsid w:val="0009415E"/>
    <w:rsid w:val="00094398"/>
    <w:rsid w:val="00095D18"/>
    <w:rsid w:val="00097052"/>
    <w:rsid w:val="00097838"/>
    <w:rsid w:val="000A3D4A"/>
    <w:rsid w:val="000A3EB6"/>
    <w:rsid w:val="000A743B"/>
    <w:rsid w:val="000B12F6"/>
    <w:rsid w:val="000B17CB"/>
    <w:rsid w:val="000B25C0"/>
    <w:rsid w:val="000B52FF"/>
    <w:rsid w:val="000B5B92"/>
    <w:rsid w:val="000B61A4"/>
    <w:rsid w:val="000B79CB"/>
    <w:rsid w:val="000B7A21"/>
    <w:rsid w:val="000C208F"/>
    <w:rsid w:val="000C31B0"/>
    <w:rsid w:val="000C3847"/>
    <w:rsid w:val="000C6C5B"/>
    <w:rsid w:val="000D0BD0"/>
    <w:rsid w:val="000D1F45"/>
    <w:rsid w:val="000D378A"/>
    <w:rsid w:val="000D3AA2"/>
    <w:rsid w:val="000D6F54"/>
    <w:rsid w:val="000D7121"/>
    <w:rsid w:val="000E1F5B"/>
    <w:rsid w:val="000E2351"/>
    <w:rsid w:val="000E53CF"/>
    <w:rsid w:val="000F11E7"/>
    <w:rsid w:val="000F17EB"/>
    <w:rsid w:val="000F2723"/>
    <w:rsid w:val="000F3B89"/>
    <w:rsid w:val="000F59DF"/>
    <w:rsid w:val="000F607A"/>
    <w:rsid w:val="000F7427"/>
    <w:rsid w:val="00104591"/>
    <w:rsid w:val="00107D7B"/>
    <w:rsid w:val="00114743"/>
    <w:rsid w:val="0012304C"/>
    <w:rsid w:val="00123F1E"/>
    <w:rsid w:val="00124C60"/>
    <w:rsid w:val="00126DEA"/>
    <w:rsid w:val="00130B47"/>
    <w:rsid w:val="00133B31"/>
    <w:rsid w:val="0014021D"/>
    <w:rsid w:val="00143377"/>
    <w:rsid w:val="00145E66"/>
    <w:rsid w:val="001463C5"/>
    <w:rsid w:val="001469CE"/>
    <w:rsid w:val="00150627"/>
    <w:rsid w:val="00153089"/>
    <w:rsid w:val="0015379B"/>
    <w:rsid w:val="001539DF"/>
    <w:rsid w:val="001562AD"/>
    <w:rsid w:val="0016267D"/>
    <w:rsid w:val="001631C4"/>
    <w:rsid w:val="0016353A"/>
    <w:rsid w:val="0016620D"/>
    <w:rsid w:val="001717B2"/>
    <w:rsid w:val="00171EBB"/>
    <w:rsid w:val="0017281E"/>
    <w:rsid w:val="00173355"/>
    <w:rsid w:val="00176DAA"/>
    <w:rsid w:val="001772C1"/>
    <w:rsid w:val="00180C30"/>
    <w:rsid w:val="00181A6C"/>
    <w:rsid w:val="00182279"/>
    <w:rsid w:val="00184238"/>
    <w:rsid w:val="00192222"/>
    <w:rsid w:val="00195F03"/>
    <w:rsid w:val="001A34C0"/>
    <w:rsid w:val="001A38B5"/>
    <w:rsid w:val="001A79B8"/>
    <w:rsid w:val="001B0A8E"/>
    <w:rsid w:val="001B2CE6"/>
    <w:rsid w:val="001B2D4E"/>
    <w:rsid w:val="001C0126"/>
    <w:rsid w:val="001C10F1"/>
    <w:rsid w:val="001C22CB"/>
    <w:rsid w:val="001C5B15"/>
    <w:rsid w:val="001C68A0"/>
    <w:rsid w:val="001D2C52"/>
    <w:rsid w:val="001D6C02"/>
    <w:rsid w:val="001E0C0C"/>
    <w:rsid w:val="001E327F"/>
    <w:rsid w:val="001E3C20"/>
    <w:rsid w:val="001E5523"/>
    <w:rsid w:val="001E67A0"/>
    <w:rsid w:val="001E74F3"/>
    <w:rsid w:val="001F1275"/>
    <w:rsid w:val="001F397B"/>
    <w:rsid w:val="001F4E31"/>
    <w:rsid w:val="001F55F3"/>
    <w:rsid w:val="001F5DBC"/>
    <w:rsid w:val="001F6EBD"/>
    <w:rsid w:val="002007F4"/>
    <w:rsid w:val="00201109"/>
    <w:rsid w:val="00201A49"/>
    <w:rsid w:val="00202329"/>
    <w:rsid w:val="002035E1"/>
    <w:rsid w:val="002074EF"/>
    <w:rsid w:val="00207704"/>
    <w:rsid w:val="002107B1"/>
    <w:rsid w:val="0021165E"/>
    <w:rsid w:val="00211E24"/>
    <w:rsid w:val="0021504C"/>
    <w:rsid w:val="00215BBE"/>
    <w:rsid w:val="00217CFD"/>
    <w:rsid w:val="00222E2E"/>
    <w:rsid w:val="0022349D"/>
    <w:rsid w:val="00223FC8"/>
    <w:rsid w:val="00224FA0"/>
    <w:rsid w:val="00226396"/>
    <w:rsid w:val="002266AA"/>
    <w:rsid w:val="00226958"/>
    <w:rsid w:val="002302BF"/>
    <w:rsid w:val="00231AF1"/>
    <w:rsid w:val="00232EE2"/>
    <w:rsid w:val="00235A20"/>
    <w:rsid w:val="00235D28"/>
    <w:rsid w:val="002362FA"/>
    <w:rsid w:val="00237BFC"/>
    <w:rsid w:val="0024106C"/>
    <w:rsid w:val="00242079"/>
    <w:rsid w:val="0024246A"/>
    <w:rsid w:val="0024426B"/>
    <w:rsid w:val="00252232"/>
    <w:rsid w:val="00252424"/>
    <w:rsid w:val="00253B1E"/>
    <w:rsid w:val="00253E0A"/>
    <w:rsid w:val="00261BD7"/>
    <w:rsid w:val="0026424A"/>
    <w:rsid w:val="002650E3"/>
    <w:rsid w:val="00271157"/>
    <w:rsid w:val="002876DE"/>
    <w:rsid w:val="00290D82"/>
    <w:rsid w:val="00292ACC"/>
    <w:rsid w:val="0029389E"/>
    <w:rsid w:val="0029761F"/>
    <w:rsid w:val="00297D00"/>
    <w:rsid w:val="002A0818"/>
    <w:rsid w:val="002A0D99"/>
    <w:rsid w:val="002A0EE5"/>
    <w:rsid w:val="002A1B9F"/>
    <w:rsid w:val="002A5F50"/>
    <w:rsid w:val="002A6C21"/>
    <w:rsid w:val="002A71D2"/>
    <w:rsid w:val="002A7C18"/>
    <w:rsid w:val="002B29F8"/>
    <w:rsid w:val="002B3941"/>
    <w:rsid w:val="002B3E1A"/>
    <w:rsid w:val="002B4E97"/>
    <w:rsid w:val="002B529B"/>
    <w:rsid w:val="002B5E4D"/>
    <w:rsid w:val="002B6E8B"/>
    <w:rsid w:val="002B73A6"/>
    <w:rsid w:val="002C0053"/>
    <w:rsid w:val="002C3FCF"/>
    <w:rsid w:val="002C6EB4"/>
    <w:rsid w:val="002C7DBB"/>
    <w:rsid w:val="002D043C"/>
    <w:rsid w:val="002D0DB8"/>
    <w:rsid w:val="002D1148"/>
    <w:rsid w:val="002D16C3"/>
    <w:rsid w:val="002D1EFC"/>
    <w:rsid w:val="002D3837"/>
    <w:rsid w:val="002D3AE2"/>
    <w:rsid w:val="002E0E6D"/>
    <w:rsid w:val="002E1864"/>
    <w:rsid w:val="002E1BCA"/>
    <w:rsid w:val="002E307B"/>
    <w:rsid w:val="002E7310"/>
    <w:rsid w:val="002F12F0"/>
    <w:rsid w:val="002F15F9"/>
    <w:rsid w:val="002F2BFA"/>
    <w:rsid w:val="002F3EE6"/>
    <w:rsid w:val="002F682A"/>
    <w:rsid w:val="00300454"/>
    <w:rsid w:val="00301EE4"/>
    <w:rsid w:val="003022F3"/>
    <w:rsid w:val="0030391C"/>
    <w:rsid w:val="00304CA2"/>
    <w:rsid w:val="00305141"/>
    <w:rsid w:val="00307073"/>
    <w:rsid w:val="003107A2"/>
    <w:rsid w:val="00310D9B"/>
    <w:rsid w:val="00311294"/>
    <w:rsid w:val="0031178A"/>
    <w:rsid w:val="00312AD0"/>
    <w:rsid w:val="00313B77"/>
    <w:rsid w:val="003167B9"/>
    <w:rsid w:val="00322525"/>
    <w:rsid w:val="00323700"/>
    <w:rsid w:val="00324104"/>
    <w:rsid w:val="0032559B"/>
    <w:rsid w:val="0032637A"/>
    <w:rsid w:val="003278B7"/>
    <w:rsid w:val="00327C84"/>
    <w:rsid w:val="00327D8F"/>
    <w:rsid w:val="003308C9"/>
    <w:rsid w:val="003318F9"/>
    <w:rsid w:val="00331ECA"/>
    <w:rsid w:val="003326BA"/>
    <w:rsid w:val="003327B0"/>
    <w:rsid w:val="00333030"/>
    <w:rsid w:val="003374EE"/>
    <w:rsid w:val="00340196"/>
    <w:rsid w:val="00343901"/>
    <w:rsid w:val="003452D7"/>
    <w:rsid w:val="003455F7"/>
    <w:rsid w:val="0034656D"/>
    <w:rsid w:val="0034761A"/>
    <w:rsid w:val="00347677"/>
    <w:rsid w:val="0035055D"/>
    <w:rsid w:val="00351E0E"/>
    <w:rsid w:val="00352172"/>
    <w:rsid w:val="003530CB"/>
    <w:rsid w:val="00353E09"/>
    <w:rsid w:val="00357CD9"/>
    <w:rsid w:val="00366946"/>
    <w:rsid w:val="00367306"/>
    <w:rsid w:val="00371B5E"/>
    <w:rsid w:val="00372D87"/>
    <w:rsid w:val="0037612F"/>
    <w:rsid w:val="00380398"/>
    <w:rsid w:val="0038090A"/>
    <w:rsid w:val="0038381E"/>
    <w:rsid w:val="00383BD6"/>
    <w:rsid w:val="003849D6"/>
    <w:rsid w:val="0038685B"/>
    <w:rsid w:val="00392EFD"/>
    <w:rsid w:val="003955F2"/>
    <w:rsid w:val="00395668"/>
    <w:rsid w:val="00397A0B"/>
    <w:rsid w:val="003A03F7"/>
    <w:rsid w:val="003A05BE"/>
    <w:rsid w:val="003A0E09"/>
    <w:rsid w:val="003A1BC8"/>
    <w:rsid w:val="003A2109"/>
    <w:rsid w:val="003A3050"/>
    <w:rsid w:val="003A309D"/>
    <w:rsid w:val="003A3C92"/>
    <w:rsid w:val="003A4A65"/>
    <w:rsid w:val="003A5F65"/>
    <w:rsid w:val="003B0A78"/>
    <w:rsid w:val="003B20AB"/>
    <w:rsid w:val="003B48AC"/>
    <w:rsid w:val="003B51B7"/>
    <w:rsid w:val="003B5382"/>
    <w:rsid w:val="003B57B7"/>
    <w:rsid w:val="003B6C47"/>
    <w:rsid w:val="003C0862"/>
    <w:rsid w:val="003C0FAF"/>
    <w:rsid w:val="003C139A"/>
    <w:rsid w:val="003C22DD"/>
    <w:rsid w:val="003C2A79"/>
    <w:rsid w:val="003C2CD4"/>
    <w:rsid w:val="003C3395"/>
    <w:rsid w:val="003C3680"/>
    <w:rsid w:val="003C6D09"/>
    <w:rsid w:val="003D0B63"/>
    <w:rsid w:val="003D0E0C"/>
    <w:rsid w:val="003D3B04"/>
    <w:rsid w:val="003D49DA"/>
    <w:rsid w:val="003E17F0"/>
    <w:rsid w:val="003E1E47"/>
    <w:rsid w:val="003E2070"/>
    <w:rsid w:val="003E21B5"/>
    <w:rsid w:val="003E6EEF"/>
    <w:rsid w:val="003F11A8"/>
    <w:rsid w:val="003F1EF5"/>
    <w:rsid w:val="003F5310"/>
    <w:rsid w:val="003F6B90"/>
    <w:rsid w:val="004008E6"/>
    <w:rsid w:val="00401C41"/>
    <w:rsid w:val="00401D59"/>
    <w:rsid w:val="00402654"/>
    <w:rsid w:val="0040291A"/>
    <w:rsid w:val="0040404E"/>
    <w:rsid w:val="004055AB"/>
    <w:rsid w:val="0040677C"/>
    <w:rsid w:val="00407E63"/>
    <w:rsid w:val="0041088C"/>
    <w:rsid w:val="00410E90"/>
    <w:rsid w:val="0042007E"/>
    <w:rsid w:val="00420091"/>
    <w:rsid w:val="00421517"/>
    <w:rsid w:val="00423FF9"/>
    <w:rsid w:val="004246B1"/>
    <w:rsid w:val="00425E82"/>
    <w:rsid w:val="0042654E"/>
    <w:rsid w:val="004271F2"/>
    <w:rsid w:val="00427DB1"/>
    <w:rsid w:val="00431C1C"/>
    <w:rsid w:val="00431E48"/>
    <w:rsid w:val="004349E7"/>
    <w:rsid w:val="004361FB"/>
    <w:rsid w:val="00443262"/>
    <w:rsid w:val="00444238"/>
    <w:rsid w:val="00445648"/>
    <w:rsid w:val="0044617D"/>
    <w:rsid w:val="004461C2"/>
    <w:rsid w:val="004468F3"/>
    <w:rsid w:val="00446F02"/>
    <w:rsid w:val="00447EF5"/>
    <w:rsid w:val="00450699"/>
    <w:rsid w:val="00452F2E"/>
    <w:rsid w:val="00452F9B"/>
    <w:rsid w:val="00455043"/>
    <w:rsid w:val="00455E3D"/>
    <w:rsid w:val="00460444"/>
    <w:rsid w:val="00461639"/>
    <w:rsid w:val="00463DC8"/>
    <w:rsid w:val="004660AF"/>
    <w:rsid w:val="0047374B"/>
    <w:rsid w:val="00476755"/>
    <w:rsid w:val="004768E5"/>
    <w:rsid w:val="00483C1D"/>
    <w:rsid w:val="00484D6A"/>
    <w:rsid w:val="004875CB"/>
    <w:rsid w:val="00487D13"/>
    <w:rsid w:val="004919C4"/>
    <w:rsid w:val="004974FD"/>
    <w:rsid w:val="004A2B9D"/>
    <w:rsid w:val="004A372F"/>
    <w:rsid w:val="004A755E"/>
    <w:rsid w:val="004B0FDB"/>
    <w:rsid w:val="004B2C56"/>
    <w:rsid w:val="004B3306"/>
    <w:rsid w:val="004B3F7A"/>
    <w:rsid w:val="004B6207"/>
    <w:rsid w:val="004B695D"/>
    <w:rsid w:val="004C0338"/>
    <w:rsid w:val="004C20CD"/>
    <w:rsid w:val="004C300D"/>
    <w:rsid w:val="004C3C5C"/>
    <w:rsid w:val="004C3FCC"/>
    <w:rsid w:val="004C5889"/>
    <w:rsid w:val="004C6B68"/>
    <w:rsid w:val="004D6313"/>
    <w:rsid w:val="004D7071"/>
    <w:rsid w:val="004D7902"/>
    <w:rsid w:val="004D7DFB"/>
    <w:rsid w:val="004E4306"/>
    <w:rsid w:val="004E4534"/>
    <w:rsid w:val="004E4CDB"/>
    <w:rsid w:val="004E75A2"/>
    <w:rsid w:val="004E786F"/>
    <w:rsid w:val="004F001A"/>
    <w:rsid w:val="004F1D24"/>
    <w:rsid w:val="004F1F01"/>
    <w:rsid w:val="004F2836"/>
    <w:rsid w:val="004F2F49"/>
    <w:rsid w:val="004F634D"/>
    <w:rsid w:val="004F6DBE"/>
    <w:rsid w:val="005004F8"/>
    <w:rsid w:val="00501ECD"/>
    <w:rsid w:val="00505861"/>
    <w:rsid w:val="00506D41"/>
    <w:rsid w:val="00512DAF"/>
    <w:rsid w:val="005132F4"/>
    <w:rsid w:val="0051454D"/>
    <w:rsid w:val="0051484B"/>
    <w:rsid w:val="0052028E"/>
    <w:rsid w:val="00520DE3"/>
    <w:rsid w:val="00521D36"/>
    <w:rsid w:val="00521D81"/>
    <w:rsid w:val="005229F7"/>
    <w:rsid w:val="00522BFC"/>
    <w:rsid w:val="00523FF9"/>
    <w:rsid w:val="00524158"/>
    <w:rsid w:val="00524846"/>
    <w:rsid w:val="005275A6"/>
    <w:rsid w:val="00530796"/>
    <w:rsid w:val="0053087F"/>
    <w:rsid w:val="00533574"/>
    <w:rsid w:val="0053654D"/>
    <w:rsid w:val="005365CD"/>
    <w:rsid w:val="00536A96"/>
    <w:rsid w:val="00537014"/>
    <w:rsid w:val="005374DA"/>
    <w:rsid w:val="00540B5A"/>
    <w:rsid w:val="00542726"/>
    <w:rsid w:val="00543C54"/>
    <w:rsid w:val="00545137"/>
    <w:rsid w:val="00545EE4"/>
    <w:rsid w:val="00546159"/>
    <w:rsid w:val="00546BC9"/>
    <w:rsid w:val="00547631"/>
    <w:rsid w:val="005477A0"/>
    <w:rsid w:val="00551A1E"/>
    <w:rsid w:val="005522C3"/>
    <w:rsid w:val="00552868"/>
    <w:rsid w:val="00553824"/>
    <w:rsid w:val="005549B6"/>
    <w:rsid w:val="00556D5F"/>
    <w:rsid w:val="00557C6A"/>
    <w:rsid w:val="00557E91"/>
    <w:rsid w:val="00560701"/>
    <w:rsid w:val="00561742"/>
    <w:rsid w:val="00562EFB"/>
    <w:rsid w:val="00563B7D"/>
    <w:rsid w:val="005641DC"/>
    <w:rsid w:val="00564BDE"/>
    <w:rsid w:val="0056733F"/>
    <w:rsid w:val="005677AA"/>
    <w:rsid w:val="00570898"/>
    <w:rsid w:val="00570A49"/>
    <w:rsid w:val="00571002"/>
    <w:rsid w:val="0057105F"/>
    <w:rsid w:val="0057158F"/>
    <w:rsid w:val="00571AAC"/>
    <w:rsid w:val="00573435"/>
    <w:rsid w:val="00573E2D"/>
    <w:rsid w:val="005749AC"/>
    <w:rsid w:val="00574D78"/>
    <w:rsid w:val="00575796"/>
    <w:rsid w:val="0057605C"/>
    <w:rsid w:val="00576C1D"/>
    <w:rsid w:val="00577662"/>
    <w:rsid w:val="0057786C"/>
    <w:rsid w:val="005805F8"/>
    <w:rsid w:val="00583433"/>
    <w:rsid w:val="00585C2C"/>
    <w:rsid w:val="00586CFE"/>
    <w:rsid w:val="00590C31"/>
    <w:rsid w:val="00591FDC"/>
    <w:rsid w:val="005979BB"/>
    <w:rsid w:val="005A1774"/>
    <w:rsid w:val="005A4A46"/>
    <w:rsid w:val="005A6D56"/>
    <w:rsid w:val="005A77E2"/>
    <w:rsid w:val="005B1AF0"/>
    <w:rsid w:val="005B2460"/>
    <w:rsid w:val="005B3FEB"/>
    <w:rsid w:val="005B5DB0"/>
    <w:rsid w:val="005B73A0"/>
    <w:rsid w:val="005C12D7"/>
    <w:rsid w:val="005C3A40"/>
    <w:rsid w:val="005C4B55"/>
    <w:rsid w:val="005C6D64"/>
    <w:rsid w:val="005D0325"/>
    <w:rsid w:val="005D0FAD"/>
    <w:rsid w:val="005D2C9A"/>
    <w:rsid w:val="005D442D"/>
    <w:rsid w:val="005D4A00"/>
    <w:rsid w:val="005D60A2"/>
    <w:rsid w:val="005D6F41"/>
    <w:rsid w:val="005E01C7"/>
    <w:rsid w:val="005E3801"/>
    <w:rsid w:val="005E3EC0"/>
    <w:rsid w:val="005E657E"/>
    <w:rsid w:val="005E7C6D"/>
    <w:rsid w:val="005E7FEA"/>
    <w:rsid w:val="005F1727"/>
    <w:rsid w:val="005F3B34"/>
    <w:rsid w:val="005F43D4"/>
    <w:rsid w:val="005F4E39"/>
    <w:rsid w:val="005F53C4"/>
    <w:rsid w:val="005F5733"/>
    <w:rsid w:val="005F6CED"/>
    <w:rsid w:val="006001FE"/>
    <w:rsid w:val="006018E1"/>
    <w:rsid w:val="0060375A"/>
    <w:rsid w:val="00604398"/>
    <w:rsid w:val="00604619"/>
    <w:rsid w:val="006049C5"/>
    <w:rsid w:val="00605322"/>
    <w:rsid w:val="006059C4"/>
    <w:rsid w:val="00605B8B"/>
    <w:rsid w:val="00606A80"/>
    <w:rsid w:val="00607925"/>
    <w:rsid w:val="006129A9"/>
    <w:rsid w:val="006137D4"/>
    <w:rsid w:val="00615A0B"/>
    <w:rsid w:val="00617C58"/>
    <w:rsid w:val="00622A47"/>
    <w:rsid w:val="006242A9"/>
    <w:rsid w:val="00626ED1"/>
    <w:rsid w:val="00630B9B"/>
    <w:rsid w:val="00630D05"/>
    <w:rsid w:val="0063260E"/>
    <w:rsid w:val="006372EA"/>
    <w:rsid w:val="006377BA"/>
    <w:rsid w:val="00645027"/>
    <w:rsid w:val="006452B1"/>
    <w:rsid w:val="0064745A"/>
    <w:rsid w:val="00650394"/>
    <w:rsid w:val="006509BF"/>
    <w:rsid w:val="00651890"/>
    <w:rsid w:val="00651B36"/>
    <w:rsid w:val="00657AE3"/>
    <w:rsid w:val="006603D3"/>
    <w:rsid w:val="00660594"/>
    <w:rsid w:val="0066148A"/>
    <w:rsid w:val="00661D26"/>
    <w:rsid w:val="00662047"/>
    <w:rsid w:val="006621D0"/>
    <w:rsid w:val="00662C19"/>
    <w:rsid w:val="00663552"/>
    <w:rsid w:val="00663AD1"/>
    <w:rsid w:val="0066573A"/>
    <w:rsid w:val="006659BF"/>
    <w:rsid w:val="006660CF"/>
    <w:rsid w:val="0066715C"/>
    <w:rsid w:val="00670973"/>
    <w:rsid w:val="00672C77"/>
    <w:rsid w:val="00673019"/>
    <w:rsid w:val="00680EB3"/>
    <w:rsid w:val="00683449"/>
    <w:rsid w:val="00691C38"/>
    <w:rsid w:val="0069392A"/>
    <w:rsid w:val="00693A23"/>
    <w:rsid w:val="00694DB6"/>
    <w:rsid w:val="00694F08"/>
    <w:rsid w:val="00696460"/>
    <w:rsid w:val="00696B05"/>
    <w:rsid w:val="00696F48"/>
    <w:rsid w:val="006A4194"/>
    <w:rsid w:val="006A7E1C"/>
    <w:rsid w:val="006B030D"/>
    <w:rsid w:val="006B2204"/>
    <w:rsid w:val="006B2AB0"/>
    <w:rsid w:val="006B498B"/>
    <w:rsid w:val="006B516A"/>
    <w:rsid w:val="006B54F9"/>
    <w:rsid w:val="006B6106"/>
    <w:rsid w:val="006B7EBE"/>
    <w:rsid w:val="006C2817"/>
    <w:rsid w:val="006C449C"/>
    <w:rsid w:val="006C45E0"/>
    <w:rsid w:val="006C594A"/>
    <w:rsid w:val="006C6383"/>
    <w:rsid w:val="006C7384"/>
    <w:rsid w:val="006C7778"/>
    <w:rsid w:val="006D252B"/>
    <w:rsid w:val="006D367C"/>
    <w:rsid w:val="006D4C70"/>
    <w:rsid w:val="006D5237"/>
    <w:rsid w:val="006D60FF"/>
    <w:rsid w:val="006E1FA1"/>
    <w:rsid w:val="006E25EE"/>
    <w:rsid w:val="006E7391"/>
    <w:rsid w:val="006E7B20"/>
    <w:rsid w:val="006F086A"/>
    <w:rsid w:val="006F10C9"/>
    <w:rsid w:val="006F50F7"/>
    <w:rsid w:val="006F695A"/>
    <w:rsid w:val="00701D0A"/>
    <w:rsid w:val="0071065F"/>
    <w:rsid w:val="00710A2F"/>
    <w:rsid w:val="007143C8"/>
    <w:rsid w:val="00716DC3"/>
    <w:rsid w:val="00723261"/>
    <w:rsid w:val="007254C0"/>
    <w:rsid w:val="00734880"/>
    <w:rsid w:val="007431BF"/>
    <w:rsid w:val="00743404"/>
    <w:rsid w:val="00745F5A"/>
    <w:rsid w:val="007474CB"/>
    <w:rsid w:val="007600A6"/>
    <w:rsid w:val="00760867"/>
    <w:rsid w:val="0076197F"/>
    <w:rsid w:val="00764055"/>
    <w:rsid w:val="0076421D"/>
    <w:rsid w:val="00764356"/>
    <w:rsid w:val="007650F9"/>
    <w:rsid w:val="0076624A"/>
    <w:rsid w:val="00766915"/>
    <w:rsid w:val="00767182"/>
    <w:rsid w:val="00767E2B"/>
    <w:rsid w:val="00767E95"/>
    <w:rsid w:val="00770A66"/>
    <w:rsid w:val="00770C13"/>
    <w:rsid w:val="00771967"/>
    <w:rsid w:val="00772442"/>
    <w:rsid w:val="0077325B"/>
    <w:rsid w:val="00773CB8"/>
    <w:rsid w:val="00774299"/>
    <w:rsid w:val="0077458F"/>
    <w:rsid w:val="007752CA"/>
    <w:rsid w:val="00775748"/>
    <w:rsid w:val="00776906"/>
    <w:rsid w:val="00776EDE"/>
    <w:rsid w:val="00777823"/>
    <w:rsid w:val="007807A8"/>
    <w:rsid w:val="00782733"/>
    <w:rsid w:val="00783593"/>
    <w:rsid w:val="007847CA"/>
    <w:rsid w:val="0078492F"/>
    <w:rsid w:val="0078646C"/>
    <w:rsid w:val="00790AB9"/>
    <w:rsid w:val="00790E41"/>
    <w:rsid w:val="00791CE3"/>
    <w:rsid w:val="0079720D"/>
    <w:rsid w:val="007976A4"/>
    <w:rsid w:val="00797785"/>
    <w:rsid w:val="00797CAC"/>
    <w:rsid w:val="007A0982"/>
    <w:rsid w:val="007A183F"/>
    <w:rsid w:val="007A39E7"/>
    <w:rsid w:val="007B2FB5"/>
    <w:rsid w:val="007B3356"/>
    <w:rsid w:val="007B3B1D"/>
    <w:rsid w:val="007B421D"/>
    <w:rsid w:val="007B6974"/>
    <w:rsid w:val="007B7703"/>
    <w:rsid w:val="007C06CC"/>
    <w:rsid w:val="007C23D6"/>
    <w:rsid w:val="007C2E33"/>
    <w:rsid w:val="007C31F9"/>
    <w:rsid w:val="007C363E"/>
    <w:rsid w:val="007C61BA"/>
    <w:rsid w:val="007C6B38"/>
    <w:rsid w:val="007D17E4"/>
    <w:rsid w:val="007D4DE6"/>
    <w:rsid w:val="007D617B"/>
    <w:rsid w:val="007D66AE"/>
    <w:rsid w:val="007D7F2A"/>
    <w:rsid w:val="007E066F"/>
    <w:rsid w:val="007E15FF"/>
    <w:rsid w:val="007E2BF9"/>
    <w:rsid w:val="007E34FD"/>
    <w:rsid w:val="007E4A80"/>
    <w:rsid w:val="007E67B3"/>
    <w:rsid w:val="007F02E4"/>
    <w:rsid w:val="007F6F3B"/>
    <w:rsid w:val="007F7EB5"/>
    <w:rsid w:val="00800D05"/>
    <w:rsid w:val="00801FFA"/>
    <w:rsid w:val="00802AC0"/>
    <w:rsid w:val="00803D30"/>
    <w:rsid w:val="0080451B"/>
    <w:rsid w:val="00805F35"/>
    <w:rsid w:val="00811C8A"/>
    <w:rsid w:val="0081300E"/>
    <w:rsid w:val="0081354F"/>
    <w:rsid w:val="00813E5E"/>
    <w:rsid w:val="0081460D"/>
    <w:rsid w:val="00820834"/>
    <w:rsid w:val="00820CF2"/>
    <w:rsid w:val="00822C4D"/>
    <w:rsid w:val="00823A0B"/>
    <w:rsid w:val="00823BFF"/>
    <w:rsid w:val="00823F7D"/>
    <w:rsid w:val="008267AC"/>
    <w:rsid w:val="00830239"/>
    <w:rsid w:val="008326A8"/>
    <w:rsid w:val="008351D8"/>
    <w:rsid w:val="00835E51"/>
    <w:rsid w:val="0083749B"/>
    <w:rsid w:val="00840113"/>
    <w:rsid w:val="00842C49"/>
    <w:rsid w:val="008449CA"/>
    <w:rsid w:val="00844B6B"/>
    <w:rsid w:val="008471B8"/>
    <w:rsid w:val="0084751D"/>
    <w:rsid w:val="00850B74"/>
    <w:rsid w:val="008513A5"/>
    <w:rsid w:val="00854AE4"/>
    <w:rsid w:val="0085695F"/>
    <w:rsid w:val="00863C1C"/>
    <w:rsid w:val="00866B6E"/>
    <w:rsid w:val="00867531"/>
    <w:rsid w:val="00867968"/>
    <w:rsid w:val="00870714"/>
    <w:rsid w:val="00870DF2"/>
    <w:rsid w:val="008711E6"/>
    <w:rsid w:val="00871AF2"/>
    <w:rsid w:val="00872158"/>
    <w:rsid w:val="00876671"/>
    <w:rsid w:val="008766AD"/>
    <w:rsid w:val="00877DF0"/>
    <w:rsid w:val="00877E04"/>
    <w:rsid w:val="008811EF"/>
    <w:rsid w:val="0088251D"/>
    <w:rsid w:val="00882C83"/>
    <w:rsid w:val="0088646D"/>
    <w:rsid w:val="008871D8"/>
    <w:rsid w:val="00891BB7"/>
    <w:rsid w:val="00892E9D"/>
    <w:rsid w:val="00893836"/>
    <w:rsid w:val="008944A1"/>
    <w:rsid w:val="0089470E"/>
    <w:rsid w:val="00894AE7"/>
    <w:rsid w:val="00894D22"/>
    <w:rsid w:val="00895DFF"/>
    <w:rsid w:val="00895FB3"/>
    <w:rsid w:val="0089670A"/>
    <w:rsid w:val="008A2261"/>
    <w:rsid w:val="008A29EB"/>
    <w:rsid w:val="008A327F"/>
    <w:rsid w:val="008A4224"/>
    <w:rsid w:val="008A4436"/>
    <w:rsid w:val="008A6DA3"/>
    <w:rsid w:val="008A7B67"/>
    <w:rsid w:val="008A7C00"/>
    <w:rsid w:val="008B0F6C"/>
    <w:rsid w:val="008B36B4"/>
    <w:rsid w:val="008B5367"/>
    <w:rsid w:val="008B56F4"/>
    <w:rsid w:val="008C0DCF"/>
    <w:rsid w:val="008C32F0"/>
    <w:rsid w:val="008C39D9"/>
    <w:rsid w:val="008C3F21"/>
    <w:rsid w:val="008D193B"/>
    <w:rsid w:val="008D2B72"/>
    <w:rsid w:val="008D443D"/>
    <w:rsid w:val="008D49CC"/>
    <w:rsid w:val="008E14C8"/>
    <w:rsid w:val="008E4ECE"/>
    <w:rsid w:val="008E59D6"/>
    <w:rsid w:val="008F1E21"/>
    <w:rsid w:val="008F36BE"/>
    <w:rsid w:val="008F5312"/>
    <w:rsid w:val="008F5BD4"/>
    <w:rsid w:val="008F6412"/>
    <w:rsid w:val="008F7003"/>
    <w:rsid w:val="0090133E"/>
    <w:rsid w:val="00901FC8"/>
    <w:rsid w:val="0090204F"/>
    <w:rsid w:val="00902C4E"/>
    <w:rsid w:val="0090302E"/>
    <w:rsid w:val="009046F1"/>
    <w:rsid w:val="00904BEB"/>
    <w:rsid w:val="00905800"/>
    <w:rsid w:val="00910244"/>
    <w:rsid w:val="0091232B"/>
    <w:rsid w:val="0091283E"/>
    <w:rsid w:val="00916043"/>
    <w:rsid w:val="00920393"/>
    <w:rsid w:val="00922151"/>
    <w:rsid w:val="0092245D"/>
    <w:rsid w:val="0092662E"/>
    <w:rsid w:val="009305EC"/>
    <w:rsid w:val="00930D36"/>
    <w:rsid w:val="00933265"/>
    <w:rsid w:val="009338FE"/>
    <w:rsid w:val="00934956"/>
    <w:rsid w:val="009356D4"/>
    <w:rsid w:val="009359BA"/>
    <w:rsid w:val="009363AE"/>
    <w:rsid w:val="009365CC"/>
    <w:rsid w:val="00941C7D"/>
    <w:rsid w:val="00942E3A"/>
    <w:rsid w:val="00943241"/>
    <w:rsid w:val="00944A21"/>
    <w:rsid w:val="00944C16"/>
    <w:rsid w:val="00945118"/>
    <w:rsid w:val="00952539"/>
    <w:rsid w:val="00952E77"/>
    <w:rsid w:val="00953BA5"/>
    <w:rsid w:val="00955646"/>
    <w:rsid w:val="00957BDE"/>
    <w:rsid w:val="00960E2B"/>
    <w:rsid w:val="009613A8"/>
    <w:rsid w:val="00962389"/>
    <w:rsid w:val="0096264E"/>
    <w:rsid w:val="00963D60"/>
    <w:rsid w:val="00964A54"/>
    <w:rsid w:val="00965047"/>
    <w:rsid w:val="009663D9"/>
    <w:rsid w:val="00966D23"/>
    <w:rsid w:val="00970476"/>
    <w:rsid w:val="009713A9"/>
    <w:rsid w:val="00973BA0"/>
    <w:rsid w:val="00974071"/>
    <w:rsid w:val="00975EC3"/>
    <w:rsid w:val="00976956"/>
    <w:rsid w:val="00986E44"/>
    <w:rsid w:val="009870DF"/>
    <w:rsid w:val="009951F1"/>
    <w:rsid w:val="009953A4"/>
    <w:rsid w:val="009953C3"/>
    <w:rsid w:val="009A0AA8"/>
    <w:rsid w:val="009A0CA6"/>
    <w:rsid w:val="009A0D59"/>
    <w:rsid w:val="009A1150"/>
    <w:rsid w:val="009A3F39"/>
    <w:rsid w:val="009A4890"/>
    <w:rsid w:val="009A64C4"/>
    <w:rsid w:val="009B089A"/>
    <w:rsid w:val="009B1582"/>
    <w:rsid w:val="009B16C2"/>
    <w:rsid w:val="009B1912"/>
    <w:rsid w:val="009B1D2F"/>
    <w:rsid w:val="009B32E7"/>
    <w:rsid w:val="009B33AF"/>
    <w:rsid w:val="009B4FB4"/>
    <w:rsid w:val="009C1C3D"/>
    <w:rsid w:val="009C29C6"/>
    <w:rsid w:val="009C54EA"/>
    <w:rsid w:val="009C60AB"/>
    <w:rsid w:val="009C7A52"/>
    <w:rsid w:val="009D2D15"/>
    <w:rsid w:val="009D2DFF"/>
    <w:rsid w:val="009D344B"/>
    <w:rsid w:val="009D444C"/>
    <w:rsid w:val="009D5003"/>
    <w:rsid w:val="009D5A0E"/>
    <w:rsid w:val="009D752E"/>
    <w:rsid w:val="009D773A"/>
    <w:rsid w:val="009E188D"/>
    <w:rsid w:val="009E1B9F"/>
    <w:rsid w:val="009E2ABF"/>
    <w:rsid w:val="009E521D"/>
    <w:rsid w:val="009E794D"/>
    <w:rsid w:val="009F50E8"/>
    <w:rsid w:val="009F69C8"/>
    <w:rsid w:val="009F7659"/>
    <w:rsid w:val="00A021AF"/>
    <w:rsid w:val="00A02C2B"/>
    <w:rsid w:val="00A05817"/>
    <w:rsid w:val="00A05D4C"/>
    <w:rsid w:val="00A06A93"/>
    <w:rsid w:val="00A071A9"/>
    <w:rsid w:val="00A108C2"/>
    <w:rsid w:val="00A10BB1"/>
    <w:rsid w:val="00A11B7F"/>
    <w:rsid w:val="00A130EE"/>
    <w:rsid w:val="00A131D1"/>
    <w:rsid w:val="00A16C99"/>
    <w:rsid w:val="00A17780"/>
    <w:rsid w:val="00A22301"/>
    <w:rsid w:val="00A23164"/>
    <w:rsid w:val="00A231AE"/>
    <w:rsid w:val="00A23996"/>
    <w:rsid w:val="00A2429E"/>
    <w:rsid w:val="00A24DDF"/>
    <w:rsid w:val="00A26140"/>
    <w:rsid w:val="00A303D8"/>
    <w:rsid w:val="00A31511"/>
    <w:rsid w:val="00A34963"/>
    <w:rsid w:val="00A35888"/>
    <w:rsid w:val="00A37B91"/>
    <w:rsid w:val="00A42E01"/>
    <w:rsid w:val="00A44C1D"/>
    <w:rsid w:val="00A45FAA"/>
    <w:rsid w:val="00A4743D"/>
    <w:rsid w:val="00A529D1"/>
    <w:rsid w:val="00A53031"/>
    <w:rsid w:val="00A54741"/>
    <w:rsid w:val="00A54E5E"/>
    <w:rsid w:val="00A55287"/>
    <w:rsid w:val="00A56628"/>
    <w:rsid w:val="00A5673E"/>
    <w:rsid w:val="00A57D1F"/>
    <w:rsid w:val="00A6114C"/>
    <w:rsid w:val="00A61E2E"/>
    <w:rsid w:val="00A64CC2"/>
    <w:rsid w:val="00A64DDE"/>
    <w:rsid w:val="00A668C3"/>
    <w:rsid w:val="00A70534"/>
    <w:rsid w:val="00A74A34"/>
    <w:rsid w:val="00A75AA4"/>
    <w:rsid w:val="00A76176"/>
    <w:rsid w:val="00A768BB"/>
    <w:rsid w:val="00A868AF"/>
    <w:rsid w:val="00A86EE2"/>
    <w:rsid w:val="00A86EF4"/>
    <w:rsid w:val="00A93650"/>
    <w:rsid w:val="00A96BE4"/>
    <w:rsid w:val="00AA16FA"/>
    <w:rsid w:val="00AA3842"/>
    <w:rsid w:val="00AA5829"/>
    <w:rsid w:val="00AA6273"/>
    <w:rsid w:val="00AA68A7"/>
    <w:rsid w:val="00AA7B1D"/>
    <w:rsid w:val="00AB0900"/>
    <w:rsid w:val="00AB0E02"/>
    <w:rsid w:val="00AB12C1"/>
    <w:rsid w:val="00AB2DCA"/>
    <w:rsid w:val="00AB4C7F"/>
    <w:rsid w:val="00AB7700"/>
    <w:rsid w:val="00AC0B5B"/>
    <w:rsid w:val="00AC11CA"/>
    <w:rsid w:val="00AC13D8"/>
    <w:rsid w:val="00AC38D1"/>
    <w:rsid w:val="00AC39B1"/>
    <w:rsid w:val="00AC3ADF"/>
    <w:rsid w:val="00AC41CE"/>
    <w:rsid w:val="00AC7FF3"/>
    <w:rsid w:val="00AD01CC"/>
    <w:rsid w:val="00AD0B09"/>
    <w:rsid w:val="00AD0E18"/>
    <w:rsid w:val="00AD2023"/>
    <w:rsid w:val="00AD43A3"/>
    <w:rsid w:val="00AD77A9"/>
    <w:rsid w:val="00AE0525"/>
    <w:rsid w:val="00AE106C"/>
    <w:rsid w:val="00AE47D0"/>
    <w:rsid w:val="00AF0423"/>
    <w:rsid w:val="00AF1A23"/>
    <w:rsid w:val="00AF32A9"/>
    <w:rsid w:val="00AF368B"/>
    <w:rsid w:val="00AF6EC1"/>
    <w:rsid w:val="00AF731B"/>
    <w:rsid w:val="00B00D64"/>
    <w:rsid w:val="00B01A11"/>
    <w:rsid w:val="00B0655D"/>
    <w:rsid w:val="00B10A23"/>
    <w:rsid w:val="00B111A1"/>
    <w:rsid w:val="00B11EF0"/>
    <w:rsid w:val="00B133A5"/>
    <w:rsid w:val="00B16842"/>
    <w:rsid w:val="00B17738"/>
    <w:rsid w:val="00B220D1"/>
    <w:rsid w:val="00B2409D"/>
    <w:rsid w:val="00B24CEA"/>
    <w:rsid w:val="00B24D18"/>
    <w:rsid w:val="00B257E2"/>
    <w:rsid w:val="00B25994"/>
    <w:rsid w:val="00B270C2"/>
    <w:rsid w:val="00B279D9"/>
    <w:rsid w:val="00B309C0"/>
    <w:rsid w:val="00B32034"/>
    <w:rsid w:val="00B32B22"/>
    <w:rsid w:val="00B34C36"/>
    <w:rsid w:val="00B35EA0"/>
    <w:rsid w:val="00B4021D"/>
    <w:rsid w:val="00B40807"/>
    <w:rsid w:val="00B42236"/>
    <w:rsid w:val="00B4597F"/>
    <w:rsid w:val="00B47EE7"/>
    <w:rsid w:val="00B525B5"/>
    <w:rsid w:val="00B52790"/>
    <w:rsid w:val="00B53A0C"/>
    <w:rsid w:val="00B53CBD"/>
    <w:rsid w:val="00B558BF"/>
    <w:rsid w:val="00B55ACC"/>
    <w:rsid w:val="00B55B27"/>
    <w:rsid w:val="00B57C53"/>
    <w:rsid w:val="00B64D46"/>
    <w:rsid w:val="00B64FE7"/>
    <w:rsid w:val="00B66257"/>
    <w:rsid w:val="00B67A04"/>
    <w:rsid w:val="00B706FE"/>
    <w:rsid w:val="00B709FB"/>
    <w:rsid w:val="00B70DAE"/>
    <w:rsid w:val="00B70E0A"/>
    <w:rsid w:val="00B71DA4"/>
    <w:rsid w:val="00B724DB"/>
    <w:rsid w:val="00B757BB"/>
    <w:rsid w:val="00B77CF5"/>
    <w:rsid w:val="00B812BF"/>
    <w:rsid w:val="00B82948"/>
    <w:rsid w:val="00B95A04"/>
    <w:rsid w:val="00B96B1D"/>
    <w:rsid w:val="00B97C22"/>
    <w:rsid w:val="00BA1DA6"/>
    <w:rsid w:val="00BA3116"/>
    <w:rsid w:val="00BA4E07"/>
    <w:rsid w:val="00BA5343"/>
    <w:rsid w:val="00BA75C9"/>
    <w:rsid w:val="00BA7BFB"/>
    <w:rsid w:val="00BB00B7"/>
    <w:rsid w:val="00BB2B2A"/>
    <w:rsid w:val="00BB4C8D"/>
    <w:rsid w:val="00BC0051"/>
    <w:rsid w:val="00BC6A59"/>
    <w:rsid w:val="00BC6D37"/>
    <w:rsid w:val="00BC7EF3"/>
    <w:rsid w:val="00BD110A"/>
    <w:rsid w:val="00BD2870"/>
    <w:rsid w:val="00BD532E"/>
    <w:rsid w:val="00BD675B"/>
    <w:rsid w:val="00BE046B"/>
    <w:rsid w:val="00BE2A10"/>
    <w:rsid w:val="00BE44AE"/>
    <w:rsid w:val="00BE45B2"/>
    <w:rsid w:val="00BE4FFA"/>
    <w:rsid w:val="00BF1379"/>
    <w:rsid w:val="00BF1BAA"/>
    <w:rsid w:val="00BF1CBF"/>
    <w:rsid w:val="00BF3712"/>
    <w:rsid w:val="00BF4ADE"/>
    <w:rsid w:val="00BF7F86"/>
    <w:rsid w:val="00C00B70"/>
    <w:rsid w:val="00C01352"/>
    <w:rsid w:val="00C02262"/>
    <w:rsid w:val="00C03499"/>
    <w:rsid w:val="00C0362D"/>
    <w:rsid w:val="00C05F35"/>
    <w:rsid w:val="00C06543"/>
    <w:rsid w:val="00C108EF"/>
    <w:rsid w:val="00C131A2"/>
    <w:rsid w:val="00C136DA"/>
    <w:rsid w:val="00C13A53"/>
    <w:rsid w:val="00C17AB3"/>
    <w:rsid w:val="00C21DEF"/>
    <w:rsid w:val="00C26EB5"/>
    <w:rsid w:val="00C27543"/>
    <w:rsid w:val="00C3005B"/>
    <w:rsid w:val="00C31627"/>
    <w:rsid w:val="00C32DD5"/>
    <w:rsid w:val="00C33DA1"/>
    <w:rsid w:val="00C34821"/>
    <w:rsid w:val="00C34E69"/>
    <w:rsid w:val="00C35B9E"/>
    <w:rsid w:val="00C4116F"/>
    <w:rsid w:val="00C41774"/>
    <w:rsid w:val="00C43F3F"/>
    <w:rsid w:val="00C43F64"/>
    <w:rsid w:val="00C46745"/>
    <w:rsid w:val="00C52F6D"/>
    <w:rsid w:val="00C5362E"/>
    <w:rsid w:val="00C54EA1"/>
    <w:rsid w:val="00C56032"/>
    <w:rsid w:val="00C61AFD"/>
    <w:rsid w:val="00C62887"/>
    <w:rsid w:val="00C63017"/>
    <w:rsid w:val="00C63096"/>
    <w:rsid w:val="00C644BF"/>
    <w:rsid w:val="00C709D0"/>
    <w:rsid w:val="00C7335C"/>
    <w:rsid w:val="00C735EE"/>
    <w:rsid w:val="00C743E1"/>
    <w:rsid w:val="00C76005"/>
    <w:rsid w:val="00C76D87"/>
    <w:rsid w:val="00C844DD"/>
    <w:rsid w:val="00C87642"/>
    <w:rsid w:val="00C87ACF"/>
    <w:rsid w:val="00C92AF2"/>
    <w:rsid w:val="00CA7008"/>
    <w:rsid w:val="00CB270C"/>
    <w:rsid w:val="00CB3DFF"/>
    <w:rsid w:val="00CB55D9"/>
    <w:rsid w:val="00CB613E"/>
    <w:rsid w:val="00CC18DD"/>
    <w:rsid w:val="00CC1DBA"/>
    <w:rsid w:val="00CC5A5A"/>
    <w:rsid w:val="00CD37F9"/>
    <w:rsid w:val="00CD4DF1"/>
    <w:rsid w:val="00CE1785"/>
    <w:rsid w:val="00CE183D"/>
    <w:rsid w:val="00CE435E"/>
    <w:rsid w:val="00CE4D1D"/>
    <w:rsid w:val="00CE5AD1"/>
    <w:rsid w:val="00CE64EF"/>
    <w:rsid w:val="00CE6906"/>
    <w:rsid w:val="00CF090C"/>
    <w:rsid w:val="00CF44EC"/>
    <w:rsid w:val="00CF6B56"/>
    <w:rsid w:val="00CF7972"/>
    <w:rsid w:val="00D00E48"/>
    <w:rsid w:val="00D02114"/>
    <w:rsid w:val="00D02C87"/>
    <w:rsid w:val="00D05266"/>
    <w:rsid w:val="00D055E3"/>
    <w:rsid w:val="00D07824"/>
    <w:rsid w:val="00D1147B"/>
    <w:rsid w:val="00D119DE"/>
    <w:rsid w:val="00D13545"/>
    <w:rsid w:val="00D13F07"/>
    <w:rsid w:val="00D156AF"/>
    <w:rsid w:val="00D17FD7"/>
    <w:rsid w:val="00D20DC8"/>
    <w:rsid w:val="00D2286C"/>
    <w:rsid w:val="00D230ED"/>
    <w:rsid w:val="00D27E63"/>
    <w:rsid w:val="00D31869"/>
    <w:rsid w:val="00D3313D"/>
    <w:rsid w:val="00D35606"/>
    <w:rsid w:val="00D36276"/>
    <w:rsid w:val="00D37FAB"/>
    <w:rsid w:val="00D4544C"/>
    <w:rsid w:val="00D478E9"/>
    <w:rsid w:val="00D504CB"/>
    <w:rsid w:val="00D5124C"/>
    <w:rsid w:val="00D51833"/>
    <w:rsid w:val="00D52625"/>
    <w:rsid w:val="00D55A26"/>
    <w:rsid w:val="00D57B5C"/>
    <w:rsid w:val="00D60AA3"/>
    <w:rsid w:val="00D66405"/>
    <w:rsid w:val="00D6672B"/>
    <w:rsid w:val="00D66B97"/>
    <w:rsid w:val="00D677A3"/>
    <w:rsid w:val="00D679CC"/>
    <w:rsid w:val="00D75ADD"/>
    <w:rsid w:val="00D764E1"/>
    <w:rsid w:val="00D7674C"/>
    <w:rsid w:val="00D7792C"/>
    <w:rsid w:val="00D80CA4"/>
    <w:rsid w:val="00D8153F"/>
    <w:rsid w:val="00D8302A"/>
    <w:rsid w:val="00D8320A"/>
    <w:rsid w:val="00D83C4C"/>
    <w:rsid w:val="00D844DD"/>
    <w:rsid w:val="00D8647F"/>
    <w:rsid w:val="00D90ADC"/>
    <w:rsid w:val="00D9157F"/>
    <w:rsid w:val="00D922B8"/>
    <w:rsid w:val="00D93E76"/>
    <w:rsid w:val="00D94787"/>
    <w:rsid w:val="00D976C2"/>
    <w:rsid w:val="00D97ABC"/>
    <w:rsid w:val="00DA3140"/>
    <w:rsid w:val="00DA3A0C"/>
    <w:rsid w:val="00DA44E3"/>
    <w:rsid w:val="00DA4D4E"/>
    <w:rsid w:val="00DA51A1"/>
    <w:rsid w:val="00DA69A5"/>
    <w:rsid w:val="00DA6CF3"/>
    <w:rsid w:val="00DB01BC"/>
    <w:rsid w:val="00DB1757"/>
    <w:rsid w:val="00DB2C5A"/>
    <w:rsid w:val="00DB2C70"/>
    <w:rsid w:val="00DC24C3"/>
    <w:rsid w:val="00DC24EE"/>
    <w:rsid w:val="00DC3945"/>
    <w:rsid w:val="00DC4A1C"/>
    <w:rsid w:val="00DC4C46"/>
    <w:rsid w:val="00DC631E"/>
    <w:rsid w:val="00DC6B7C"/>
    <w:rsid w:val="00DC7EAF"/>
    <w:rsid w:val="00DD1A91"/>
    <w:rsid w:val="00DD2E65"/>
    <w:rsid w:val="00DD5147"/>
    <w:rsid w:val="00DD67DA"/>
    <w:rsid w:val="00DD7FF9"/>
    <w:rsid w:val="00DE3111"/>
    <w:rsid w:val="00DE4A6D"/>
    <w:rsid w:val="00DE560C"/>
    <w:rsid w:val="00DE65F3"/>
    <w:rsid w:val="00DE7117"/>
    <w:rsid w:val="00DF0FE7"/>
    <w:rsid w:val="00DF1C8C"/>
    <w:rsid w:val="00DF367E"/>
    <w:rsid w:val="00DF4259"/>
    <w:rsid w:val="00DF656F"/>
    <w:rsid w:val="00DF6DE8"/>
    <w:rsid w:val="00DF7A15"/>
    <w:rsid w:val="00E0116C"/>
    <w:rsid w:val="00E016C8"/>
    <w:rsid w:val="00E0284E"/>
    <w:rsid w:val="00E02A08"/>
    <w:rsid w:val="00E02D9D"/>
    <w:rsid w:val="00E03C28"/>
    <w:rsid w:val="00E04EFC"/>
    <w:rsid w:val="00E064C3"/>
    <w:rsid w:val="00E0675F"/>
    <w:rsid w:val="00E06D03"/>
    <w:rsid w:val="00E07DC4"/>
    <w:rsid w:val="00E1364E"/>
    <w:rsid w:val="00E20035"/>
    <w:rsid w:val="00E236E1"/>
    <w:rsid w:val="00E26187"/>
    <w:rsid w:val="00E277FD"/>
    <w:rsid w:val="00E30A53"/>
    <w:rsid w:val="00E30C77"/>
    <w:rsid w:val="00E316D0"/>
    <w:rsid w:val="00E32344"/>
    <w:rsid w:val="00E35859"/>
    <w:rsid w:val="00E36C54"/>
    <w:rsid w:val="00E45C2E"/>
    <w:rsid w:val="00E551E0"/>
    <w:rsid w:val="00E557D9"/>
    <w:rsid w:val="00E5630B"/>
    <w:rsid w:val="00E5775C"/>
    <w:rsid w:val="00E60BCE"/>
    <w:rsid w:val="00E64A22"/>
    <w:rsid w:val="00E66620"/>
    <w:rsid w:val="00E672ED"/>
    <w:rsid w:val="00E67EFA"/>
    <w:rsid w:val="00E70470"/>
    <w:rsid w:val="00E70B64"/>
    <w:rsid w:val="00E71555"/>
    <w:rsid w:val="00E73E9C"/>
    <w:rsid w:val="00E74DC7"/>
    <w:rsid w:val="00E754E9"/>
    <w:rsid w:val="00E772BD"/>
    <w:rsid w:val="00E7742E"/>
    <w:rsid w:val="00E8104E"/>
    <w:rsid w:val="00E81B9F"/>
    <w:rsid w:val="00E833A2"/>
    <w:rsid w:val="00E849AF"/>
    <w:rsid w:val="00E85E3B"/>
    <w:rsid w:val="00E8724C"/>
    <w:rsid w:val="00E87BD2"/>
    <w:rsid w:val="00E929E4"/>
    <w:rsid w:val="00E9316F"/>
    <w:rsid w:val="00E93B11"/>
    <w:rsid w:val="00E93F58"/>
    <w:rsid w:val="00E95205"/>
    <w:rsid w:val="00E9525F"/>
    <w:rsid w:val="00E96147"/>
    <w:rsid w:val="00E96E52"/>
    <w:rsid w:val="00EA0CB8"/>
    <w:rsid w:val="00EA1046"/>
    <w:rsid w:val="00EA1CB9"/>
    <w:rsid w:val="00EA1EDA"/>
    <w:rsid w:val="00EA28AF"/>
    <w:rsid w:val="00EA3F20"/>
    <w:rsid w:val="00EA4681"/>
    <w:rsid w:val="00EA5606"/>
    <w:rsid w:val="00EA5B50"/>
    <w:rsid w:val="00EA6B0D"/>
    <w:rsid w:val="00EA6C86"/>
    <w:rsid w:val="00EB0AEE"/>
    <w:rsid w:val="00EB15C3"/>
    <w:rsid w:val="00EB559E"/>
    <w:rsid w:val="00EB59D5"/>
    <w:rsid w:val="00EB6F8F"/>
    <w:rsid w:val="00EC014E"/>
    <w:rsid w:val="00EC020A"/>
    <w:rsid w:val="00EC0718"/>
    <w:rsid w:val="00EC0F08"/>
    <w:rsid w:val="00EC2161"/>
    <w:rsid w:val="00ED0CA7"/>
    <w:rsid w:val="00ED3BA9"/>
    <w:rsid w:val="00ED58FA"/>
    <w:rsid w:val="00ED6A91"/>
    <w:rsid w:val="00EE0E9F"/>
    <w:rsid w:val="00EE331B"/>
    <w:rsid w:val="00EE60DD"/>
    <w:rsid w:val="00EE6D93"/>
    <w:rsid w:val="00EE7609"/>
    <w:rsid w:val="00EE773B"/>
    <w:rsid w:val="00EF0083"/>
    <w:rsid w:val="00EF28F5"/>
    <w:rsid w:val="00EF3E16"/>
    <w:rsid w:val="00EF4CC4"/>
    <w:rsid w:val="00EF5CB1"/>
    <w:rsid w:val="00EF6418"/>
    <w:rsid w:val="00EF64A4"/>
    <w:rsid w:val="00EF650E"/>
    <w:rsid w:val="00F00D6C"/>
    <w:rsid w:val="00F00FBC"/>
    <w:rsid w:val="00F0115E"/>
    <w:rsid w:val="00F0214D"/>
    <w:rsid w:val="00F022C1"/>
    <w:rsid w:val="00F05B5C"/>
    <w:rsid w:val="00F05C0E"/>
    <w:rsid w:val="00F10A89"/>
    <w:rsid w:val="00F10F5E"/>
    <w:rsid w:val="00F1147C"/>
    <w:rsid w:val="00F13707"/>
    <w:rsid w:val="00F13776"/>
    <w:rsid w:val="00F16B61"/>
    <w:rsid w:val="00F209E8"/>
    <w:rsid w:val="00F20BA2"/>
    <w:rsid w:val="00F213C9"/>
    <w:rsid w:val="00F21D44"/>
    <w:rsid w:val="00F24508"/>
    <w:rsid w:val="00F24663"/>
    <w:rsid w:val="00F262FD"/>
    <w:rsid w:val="00F272F7"/>
    <w:rsid w:val="00F27B17"/>
    <w:rsid w:val="00F30F7C"/>
    <w:rsid w:val="00F32EE0"/>
    <w:rsid w:val="00F33DBD"/>
    <w:rsid w:val="00F34296"/>
    <w:rsid w:val="00F34C18"/>
    <w:rsid w:val="00F36D30"/>
    <w:rsid w:val="00F41B30"/>
    <w:rsid w:val="00F43D58"/>
    <w:rsid w:val="00F473B9"/>
    <w:rsid w:val="00F47D2B"/>
    <w:rsid w:val="00F47EF7"/>
    <w:rsid w:val="00F514FE"/>
    <w:rsid w:val="00F5170B"/>
    <w:rsid w:val="00F52C07"/>
    <w:rsid w:val="00F541F6"/>
    <w:rsid w:val="00F54A5A"/>
    <w:rsid w:val="00F55E79"/>
    <w:rsid w:val="00F56B0A"/>
    <w:rsid w:val="00F617E4"/>
    <w:rsid w:val="00F619F8"/>
    <w:rsid w:val="00F6255A"/>
    <w:rsid w:val="00F63486"/>
    <w:rsid w:val="00F63558"/>
    <w:rsid w:val="00F63587"/>
    <w:rsid w:val="00F638A9"/>
    <w:rsid w:val="00F65F65"/>
    <w:rsid w:val="00F6625E"/>
    <w:rsid w:val="00F66C12"/>
    <w:rsid w:val="00F66CC0"/>
    <w:rsid w:val="00F71FC7"/>
    <w:rsid w:val="00F7354F"/>
    <w:rsid w:val="00F73584"/>
    <w:rsid w:val="00F73D59"/>
    <w:rsid w:val="00F76300"/>
    <w:rsid w:val="00F77B76"/>
    <w:rsid w:val="00F8015E"/>
    <w:rsid w:val="00F828DC"/>
    <w:rsid w:val="00F83216"/>
    <w:rsid w:val="00F835EA"/>
    <w:rsid w:val="00F84031"/>
    <w:rsid w:val="00F86CF0"/>
    <w:rsid w:val="00F91AEB"/>
    <w:rsid w:val="00F92E5C"/>
    <w:rsid w:val="00F94CE0"/>
    <w:rsid w:val="00F95C6E"/>
    <w:rsid w:val="00F97104"/>
    <w:rsid w:val="00FA48EB"/>
    <w:rsid w:val="00FA57C6"/>
    <w:rsid w:val="00FA729B"/>
    <w:rsid w:val="00FA74B2"/>
    <w:rsid w:val="00FA7AA5"/>
    <w:rsid w:val="00FB170F"/>
    <w:rsid w:val="00FB4052"/>
    <w:rsid w:val="00FB54AD"/>
    <w:rsid w:val="00FB71BD"/>
    <w:rsid w:val="00FB7B56"/>
    <w:rsid w:val="00FC4C6C"/>
    <w:rsid w:val="00FC6F46"/>
    <w:rsid w:val="00FC7524"/>
    <w:rsid w:val="00FC7DC5"/>
    <w:rsid w:val="00FD2CBA"/>
    <w:rsid w:val="00FD44A0"/>
    <w:rsid w:val="00FD72B9"/>
    <w:rsid w:val="00FE0DD3"/>
    <w:rsid w:val="00FE2890"/>
    <w:rsid w:val="00FE296F"/>
    <w:rsid w:val="00FE5D18"/>
    <w:rsid w:val="00FE7A87"/>
    <w:rsid w:val="00FF2ED3"/>
    <w:rsid w:val="00FF34F3"/>
    <w:rsid w:val="00FF3A33"/>
    <w:rsid w:val="00FF45A4"/>
    <w:rsid w:val="00FF60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FA696ADE-1819-4C3A-BA66-5E6E7D706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semiHidden="1" w:uiPriority="9" w:unhideWhenUsed="1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iPriority="0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 w:qFormat="1"/>
    <w:lsdException w:name="Body Text 3" w:semiHidden="1" w:uiPriority="0" w:unhideWhenUsed="1" w:qFormat="1"/>
    <w:lsdException w:name="Body Text Indent 2" w:semiHidden="1" w:uiPriority="0" w:unhideWhenUsed="1" w:qFormat="1"/>
    <w:lsdException w:name="Body Text Indent 3" w:semiHidden="1" w:uiPriority="0" w:unhideWhenUsed="1" w:qFormat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Arial" w:hAnsi="Arial"/>
    </w:rPr>
  </w:style>
  <w:style w:type="paragraph" w:styleId="Ttulo1">
    <w:name w:val="heading 1"/>
    <w:basedOn w:val="Normal"/>
    <w:next w:val="Normal"/>
    <w:uiPriority w:val="9"/>
    <w:qFormat/>
    <w:pPr>
      <w:keepNext/>
      <w:jc w:val="center"/>
      <w:outlineLvl w:val="0"/>
    </w:pPr>
    <w:rPr>
      <w:b/>
      <w:sz w:val="22"/>
      <w:u w:val="single"/>
    </w:rPr>
  </w:style>
  <w:style w:type="paragraph" w:styleId="Ttulo2">
    <w:name w:val="heading 2"/>
    <w:basedOn w:val="Normal"/>
    <w:next w:val="Normal"/>
    <w:link w:val="Ttulo2Char"/>
    <w:uiPriority w:val="9"/>
    <w:qFormat/>
    <w:pPr>
      <w:keepNext/>
      <w:jc w:val="both"/>
      <w:outlineLvl w:val="1"/>
    </w:pPr>
    <w:rPr>
      <w:b/>
    </w:rPr>
  </w:style>
  <w:style w:type="paragraph" w:styleId="Ttulo3">
    <w:name w:val="heading 3"/>
    <w:basedOn w:val="Normal"/>
    <w:next w:val="Normal"/>
    <w:link w:val="Ttulo3Char"/>
    <w:uiPriority w:val="9"/>
    <w:qFormat/>
    <w:pPr>
      <w:keepNext/>
      <w:jc w:val="center"/>
      <w:outlineLvl w:val="2"/>
    </w:pPr>
    <w:rPr>
      <w:b/>
      <w:i/>
      <w:sz w:val="28"/>
    </w:rPr>
  </w:style>
  <w:style w:type="paragraph" w:styleId="Ttulo4">
    <w:name w:val="heading 4"/>
    <w:basedOn w:val="Normal"/>
    <w:next w:val="Normal"/>
    <w:link w:val="Ttulo4Char"/>
    <w:uiPriority w:val="9"/>
    <w:qFormat/>
    <w:pPr>
      <w:keepNext/>
      <w:outlineLvl w:val="3"/>
    </w:pPr>
    <w:rPr>
      <w:b/>
      <w:noProof/>
    </w:rPr>
  </w:style>
  <w:style w:type="paragraph" w:styleId="Ttulo5">
    <w:name w:val="heading 5"/>
    <w:basedOn w:val="Ttulo2"/>
    <w:next w:val="Normal"/>
    <w:uiPriority w:val="9"/>
    <w:qFormat/>
    <w:rsid w:val="004F2836"/>
    <w:pPr>
      <w:outlineLvl w:val="4"/>
    </w:pPr>
  </w:style>
  <w:style w:type="paragraph" w:styleId="Ttulo6">
    <w:name w:val="heading 6"/>
    <w:basedOn w:val="Normal"/>
    <w:next w:val="Normal"/>
    <w:link w:val="Ttulo6Char"/>
    <w:uiPriority w:val="9"/>
    <w:qFormat/>
    <w:pPr>
      <w:keepNext/>
      <w:tabs>
        <w:tab w:val="center" w:pos="4820"/>
      </w:tabs>
      <w:jc w:val="both"/>
      <w:outlineLvl w:val="5"/>
    </w:pPr>
    <w:rPr>
      <w:i/>
      <w:sz w:val="24"/>
    </w:rPr>
  </w:style>
  <w:style w:type="paragraph" w:styleId="Ttulo7">
    <w:name w:val="heading 7"/>
    <w:basedOn w:val="Normal"/>
    <w:next w:val="Normal"/>
    <w:link w:val="Ttulo7Char"/>
    <w:uiPriority w:val="9"/>
    <w:qFormat/>
    <w:pPr>
      <w:keepNext/>
      <w:jc w:val="center"/>
      <w:outlineLvl w:val="6"/>
    </w:pPr>
    <w:rPr>
      <w:b/>
      <w:sz w:val="18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rsid w:val="00D02C87"/>
    <w:pPr>
      <w:spacing w:before="240" w:after="60"/>
      <w:outlineLvl w:val="7"/>
    </w:pPr>
    <w:rPr>
      <w:rFonts w:ascii="Calibri" w:hAnsi="Calibri"/>
      <w:i/>
      <w:iCs/>
      <w:sz w:val="24"/>
      <w:szCs w:val="24"/>
    </w:rPr>
  </w:style>
  <w:style w:type="paragraph" w:styleId="Ttulo9">
    <w:name w:val="heading 9"/>
    <w:basedOn w:val="Normal"/>
    <w:next w:val="Normal"/>
    <w:uiPriority w:val="9"/>
    <w:qFormat/>
    <w:pPr>
      <w:keepNext/>
      <w:jc w:val="both"/>
      <w:outlineLvl w:val="8"/>
    </w:pPr>
    <w:rPr>
      <w:b/>
      <w:smallCaps/>
      <w:sz w:val="28"/>
      <w:u w:val="singl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semiHidden/>
    <w:qFormat/>
    <w:pPr>
      <w:jc w:val="both"/>
    </w:pPr>
    <w:rPr>
      <w:sz w:val="22"/>
    </w:rPr>
  </w:style>
  <w:style w:type="paragraph" w:styleId="Corpodetexto2">
    <w:name w:val="Body Text 2"/>
    <w:basedOn w:val="Normal"/>
    <w:link w:val="Corpodetexto2Char"/>
    <w:qFormat/>
    <w:rPr>
      <w:b/>
      <w:sz w:val="22"/>
    </w:rPr>
  </w:style>
  <w:style w:type="paragraph" w:styleId="Cabealho">
    <w:name w:val="header"/>
    <w:basedOn w:val="Normal"/>
    <w:link w:val="CabealhoChar"/>
    <w:uiPriority w:val="99"/>
    <w:qFormat/>
    <w:pPr>
      <w:tabs>
        <w:tab w:val="center" w:pos="4419"/>
        <w:tab w:val="right" w:pos="8838"/>
      </w:tabs>
    </w:pPr>
  </w:style>
  <w:style w:type="paragraph" w:styleId="Rodap">
    <w:name w:val="footer"/>
    <w:basedOn w:val="Normal"/>
    <w:qFormat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semiHidden/>
    <w:qFormat/>
  </w:style>
  <w:style w:type="paragraph" w:styleId="Recuodecorpodetexto">
    <w:name w:val="Body Text Indent"/>
    <w:basedOn w:val="Normal"/>
    <w:semiHidden/>
    <w:qFormat/>
    <w:pPr>
      <w:ind w:left="1416"/>
      <w:jc w:val="both"/>
    </w:pPr>
    <w:rPr>
      <w:b/>
      <w:sz w:val="18"/>
    </w:rPr>
  </w:style>
  <w:style w:type="paragraph" w:styleId="Corpodetexto3">
    <w:name w:val="Body Text 3"/>
    <w:basedOn w:val="Normal"/>
    <w:semiHidden/>
    <w:qFormat/>
    <w:rPr>
      <w:b/>
    </w:rPr>
  </w:style>
  <w:style w:type="paragraph" w:styleId="Recuodecorpodetexto2">
    <w:name w:val="Body Text Indent 2"/>
    <w:basedOn w:val="Normal"/>
    <w:link w:val="Recuodecorpodetexto2Char"/>
    <w:semiHidden/>
    <w:qFormat/>
    <w:pPr>
      <w:ind w:left="708" w:firstLine="702"/>
    </w:pPr>
    <w:rPr>
      <w:rFonts w:ascii="Times New Roman" w:hAnsi="Times New Roman"/>
    </w:rPr>
  </w:style>
  <w:style w:type="paragraph" w:styleId="Recuodecorpodetexto3">
    <w:name w:val="Body Text Indent 3"/>
    <w:basedOn w:val="Normal"/>
    <w:semiHidden/>
    <w:qFormat/>
    <w:pPr>
      <w:ind w:left="708" w:firstLine="708"/>
    </w:pPr>
    <w:rPr>
      <w:rFonts w:ascii="Times New Roman" w:hAnsi="Times New Roman"/>
    </w:rPr>
  </w:style>
  <w:style w:type="paragraph" w:styleId="Textodebalo">
    <w:name w:val="Balloon Text"/>
    <w:basedOn w:val="Normal"/>
    <w:link w:val="TextodebaloChar"/>
    <w:uiPriority w:val="99"/>
    <w:unhideWhenUsed/>
    <w:qFormat/>
    <w:rsid w:val="004A2B9D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qFormat/>
    <w:rsid w:val="004A2B9D"/>
    <w:rPr>
      <w:rFonts w:ascii="Tahoma" w:hAnsi="Tahoma" w:cs="Tahoma"/>
      <w:sz w:val="16"/>
      <w:szCs w:val="16"/>
    </w:rPr>
  </w:style>
  <w:style w:type="character" w:styleId="Forte">
    <w:name w:val="Strong"/>
    <w:basedOn w:val="Fontepargpadro"/>
    <w:uiPriority w:val="22"/>
    <w:qFormat/>
    <w:rsid w:val="00BD675B"/>
    <w:rPr>
      <w:b/>
      <w:bCs/>
    </w:rPr>
  </w:style>
  <w:style w:type="paragraph" w:styleId="NormalWeb">
    <w:name w:val="Normal (Web)"/>
    <w:basedOn w:val="Normal"/>
    <w:uiPriority w:val="99"/>
    <w:unhideWhenUsed/>
    <w:qFormat/>
    <w:rsid w:val="00615A0B"/>
    <w:pPr>
      <w:spacing w:before="100" w:beforeAutospacing="1" w:after="100" w:afterAutospacing="1"/>
    </w:pPr>
    <w:rPr>
      <w:rFonts w:cs="Arial"/>
    </w:rPr>
  </w:style>
  <w:style w:type="table" w:styleId="Tabelacomgrade">
    <w:name w:val="Table Grid"/>
    <w:basedOn w:val="Tabelanormal"/>
    <w:uiPriority w:val="59"/>
    <w:qFormat/>
    <w:rsid w:val="00BD287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abealhoChar">
    <w:name w:val="Cabeçalho Char"/>
    <w:basedOn w:val="Fontepargpadro"/>
    <w:link w:val="Cabealho"/>
    <w:uiPriority w:val="99"/>
    <w:qFormat/>
    <w:rsid w:val="00904BEB"/>
    <w:rPr>
      <w:rFonts w:ascii="Arial" w:hAnsi="Arial"/>
    </w:rPr>
  </w:style>
  <w:style w:type="character" w:customStyle="1" w:styleId="Ttulo8Char">
    <w:name w:val="Título 8 Char"/>
    <w:basedOn w:val="Fontepargpadro"/>
    <w:link w:val="Ttulo8"/>
    <w:uiPriority w:val="9"/>
    <w:qFormat/>
    <w:rsid w:val="00D02C87"/>
    <w:rPr>
      <w:rFonts w:ascii="Calibri" w:eastAsia="Times New Roman" w:hAnsi="Calibri" w:cs="Times New Roman"/>
      <w:i/>
      <w:iCs/>
      <w:sz w:val="24"/>
      <w:szCs w:val="24"/>
    </w:rPr>
  </w:style>
  <w:style w:type="paragraph" w:customStyle="1" w:styleId="TtulodoDocumento">
    <w:name w:val="Título do Documento"/>
    <w:basedOn w:val="Ttulo"/>
    <w:qFormat/>
    <w:rsid w:val="00D02C87"/>
  </w:style>
  <w:style w:type="paragraph" w:styleId="Ttulo">
    <w:name w:val="Title"/>
    <w:basedOn w:val="Normal"/>
    <w:next w:val="Normal"/>
    <w:link w:val="TtuloChar"/>
    <w:qFormat/>
    <w:rsid w:val="004F2836"/>
    <w:pPr>
      <w:tabs>
        <w:tab w:val="left" w:pos="10065"/>
      </w:tabs>
      <w:spacing w:before="240" w:after="60"/>
      <w:ind w:right="567"/>
      <w:jc w:val="right"/>
      <w:outlineLvl w:val="0"/>
    </w:pPr>
    <w:rPr>
      <w:rFonts w:cs="Arial"/>
      <w:b/>
      <w:bCs/>
      <w:kern w:val="28"/>
      <w:sz w:val="40"/>
      <w:szCs w:val="40"/>
    </w:rPr>
  </w:style>
  <w:style w:type="character" w:customStyle="1" w:styleId="TtuloChar">
    <w:name w:val="Título Char"/>
    <w:basedOn w:val="Fontepargpadro"/>
    <w:link w:val="Ttulo"/>
    <w:uiPriority w:val="10"/>
    <w:qFormat/>
    <w:rsid w:val="004F2836"/>
    <w:rPr>
      <w:rFonts w:ascii="Arial" w:hAnsi="Arial" w:cs="Arial"/>
      <w:b/>
      <w:bCs/>
      <w:kern w:val="28"/>
      <w:sz w:val="40"/>
      <w:szCs w:val="40"/>
    </w:rPr>
  </w:style>
  <w:style w:type="character" w:customStyle="1" w:styleId="Ttulo3Char">
    <w:name w:val="Título 3 Char"/>
    <w:basedOn w:val="Fontepargpadro"/>
    <w:link w:val="Ttulo3"/>
    <w:qFormat/>
    <w:rsid w:val="007A183F"/>
    <w:rPr>
      <w:rFonts w:ascii="Arial" w:hAnsi="Arial"/>
      <w:b/>
      <w:i/>
      <w:sz w:val="28"/>
    </w:rPr>
  </w:style>
  <w:style w:type="paragraph" w:customStyle="1" w:styleId="infoblue">
    <w:name w:val="infoblue"/>
    <w:basedOn w:val="Normal"/>
    <w:link w:val="infoblueChar"/>
    <w:qFormat/>
    <w:rsid w:val="00A021AF"/>
    <w:pPr>
      <w:spacing w:after="120" w:line="240" w:lineRule="atLeast"/>
      <w:ind w:left="720"/>
    </w:pPr>
    <w:rPr>
      <w:rFonts w:ascii="Times New Roman" w:hAnsi="Times New Roman"/>
      <w:i/>
      <w:iCs/>
      <w:color w:val="0000FF"/>
      <w:lang w:val="en-US" w:eastAsia="en-US"/>
    </w:rPr>
  </w:style>
  <w:style w:type="character" w:customStyle="1" w:styleId="infoblueChar">
    <w:name w:val="infoblue Char"/>
    <w:link w:val="infoblue"/>
    <w:qFormat/>
    <w:rsid w:val="00A021AF"/>
    <w:rPr>
      <w:i/>
      <w:iCs/>
      <w:color w:val="0000FF"/>
      <w:lang w:val="en-US" w:eastAsia="en-US"/>
    </w:rPr>
  </w:style>
  <w:style w:type="paragraph" w:customStyle="1" w:styleId="Default">
    <w:name w:val="Default"/>
    <w:qFormat/>
    <w:rsid w:val="00CC18DD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D844DD"/>
    <w:rPr>
      <w:rFonts w:ascii="Arial" w:hAnsi="Arial"/>
      <w:b/>
    </w:rPr>
  </w:style>
  <w:style w:type="paragraph" w:styleId="PargrafodaLista">
    <w:name w:val="List Paragraph"/>
    <w:basedOn w:val="Normal"/>
    <w:link w:val="PargrafodaListaChar"/>
    <w:uiPriority w:val="34"/>
    <w:qFormat/>
    <w:rsid w:val="00D844DD"/>
    <w:pPr>
      <w:ind w:left="720"/>
      <w:contextualSpacing/>
    </w:pPr>
  </w:style>
  <w:style w:type="character" w:customStyle="1" w:styleId="Corpodetexto2Char">
    <w:name w:val="Corpo de texto 2 Char"/>
    <w:basedOn w:val="Fontepargpadro"/>
    <w:link w:val="Corpodetexto2"/>
    <w:uiPriority w:val="99"/>
    <w:locked/>
    <w:rsid w:val="002C3FCF"/>
    <w:rPr>
      <w:rFonts w:ascii="Arial" w:hAnsi="Arial"/>
      <w:b/>
      <w:sz w:val="22"/>
    </w:rPr>
  </w:style>
  <w:style w:type="character" w:styleId="Hyperlink">
    <w:name w:val="Hyperlink"/>
    <w:basedOn w:val="Fontepargpadro"/>
    <w:uiPriority w:val="99"/>
    <w:qFormat/>
    <w:rsid w:val="000038B0"/>
    <w:rPr>
      <w:rFonts w:cs="Times New Roman"/>
      <w:color w:val="0000FF"/>
      <w:u w:val="single"/>
    </w:rPr>
  </w:style>
  <w:style w:type="paragraph" w:styleId="Sumrio2">
    <w:name w:val="toc 2"/>
    <w:basedOn w:val="Normal"/>
    <w:next w:val="Normal"/>
    <w:autoRedefine/>
    <w:uiPriority w:val="39"/>
    <w:rsid w:val="000038B0"/>
    <w:pPr>
      <w:spacing w:after="100"/>
      <w:ind w:left="200"/>
    </w:pPr>
  </w:style>
  <w:style w:type="character" w:styleId="HiperlinkVisitado">
    <w:name w:val="FollowedHyperlink"/>
    <w:basedOn w:val="Fontepargpadro"/>
    <w:uiPriority w:val="99"/>
    <w:semiHidden/>
    <w:unhideWhenUsed/>
    <w:rsid w:val="000038B0"/>
    <w:rPr>
      <w:color w:val="954F72" w:themeColor="followedHyperlink"/>
      <w:u w:val="single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5477A0"/>
    <w:rPr>
      <w:rFonts w:ascii="Arial" w:hAnsi="Arial"/>
    </w:rPr>
  </w:style>
  <w:style w:type="paragraph" w:styleId="CabealhodoSumrio">
    <w:name w:val="TOC Heading"/>
    <w:basedOn w:val="Ttulo1"/>
    <w:next w:val="Normal"/>
    <w:uiPriority w:val="39"/>
    <w:unhideWhenUsed/>
    <w:qFormat/>
    <w:rsid w:val="007B7703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u w:val="none"/>
    </w:rPr>
  </w:style>
  <w:style w:type="paragraph" w:styleId="Sumrio1">
    <w:name w:val="toc 1"/>
    <w:basedOn w:val="Normal"/>
    <w:next w:val="Normal"/>
    <w:autoRedefine/>
    <w:uiPriority w:val="39"/>
    <w:unhideWhenUsed/>
    <w:rsid w:val="007B7703"/>
    <w:pPr>
      <w:spacing w:after="100"/>
    </w:pPr>
  </w:style>
  <w:style w:type="paragraph" w:styleId="Sumrio3">
    <w:name w:val="toc 3"/>
    <w:basedOn w:val="Normal"/>
    <w:next w:val="Normal"/>
    <w:autoRedefine/>
    <w:uiPriority w:val="39"/>
    <w:unhideWhenUsed/>
    <w:rsid w:val="007B7703"/>
    <w:pPr>
      <w:spacing w:after="100"/>
      <w:ind w:left="40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5132F4"/>
  </w:style>
  <w:style w:type="character" w:customStyle="1" w:styleId="urtxtstd11">
    <w:name w:val="urtxtstd11"/>
    <w:basedOn w:val="Fontepargpadro"/>
    <w:qFormat/>
    <w:rsid w:val="00A303D8"/>
    <w:rPr>
      <w:rFonts w:ascii="Verdana" w:hAnsi="Verdana" w:hint="default"/>
      <w:color w:val="000000"/>
      <w:sz w:val="17"/>
      <w:szCs w:val="17"/>
    </w:rPr>
  </w:style>
  <w:style w:type="character" w:customStyle="1" w:styleId="Ttulo4Char">
    <w:name w:val="Título 4 Char"/>
    <w:basedOn w:val="Fontepargpadro"/>
    <w:link w:val="Ttulo4"/>
    <w:uiPriority w:val="9"/>
    <w:rsid w:val="00A303D8"/>
    <w:rPr>
      <w:rFonts w:ascii="Arial" w:hAnsi="Arial"/>
      <w:b/>
      <w:noProof/>
    </w:rPr>
  </w:style>
  <w:style w:type="character" w:customStyle="1" w:styleId="Ttulo6Char">
    <w:name w:val="Título 6 Char"/>
    <w:basedOn w:val="Fontepargpadro"/>
    <w:link w:val="Ttulo6"/>
    <w:uiPriority w:val="9"/>
    <w:rsid w:val="00A303D8"/>
    <w:rPr>
      <w:rFonts w:ascii="Arial" w:hAnsi="Arial"/>
      <w:i/>
      <w:sz w:val="24"/>
    </w:rPr>
  </w:style>
  <w:style w:type="character" w:customStyle="1" w:styleId="Ttulo7Char">
    <w:name w:val="Título 7 Char"/>
    <w:basedOn w:val="Fontepargpadro"/>
    <w:link w:val="Ttulo7"/>
    <w:uiPriority w:val="9"/>
    <w:rsid w:val="00A303D8"/>
    <w:rPr>
      <w:rFonts w:ascii="Arial" w:hAnsi="Arial"/>
      <w:b/>
      <w:sz w:val="18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22349D"/>
    <w:rPr>
      <w:color w:val="605E5C"/>
      <w:shd w:val="clear" w:color="auto" w:fill="E1DFDD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A071A9"/>
    <w:rPr>
      <w:color w:val="605E5C"/>
      <w:shd w:val="clear" w:color="auto" w:fill="E1DFDD"/>
    </w:rPr>
  </w:style>
  <w:style w:type="paragraph" w:customStyle="1" w:styleId="Seo2">
    <w:name w:val="Seção 2"/>
    <w:basedOn w:val="Ttulo2"/>
    <w:rsid w:val="00FA729B"/>
    <w:pPr>
      <w:numPr>
        <w:ilvl w:val="1"/>
        <w:numId w:val="13"/>
      </w:numPr>
      <w:tabs>
        <w:tab w:val="left" w:pos="227"/>
        <w:tab w:val="left" w:pos="284"/>
      </w:tabs>
      <w:spacing w:before="240" w:after="60"/>
      <w:jc w:val="left"/>
    </w:pPr>
    <w:rPr>
      <w:rFonts w:ascii="Times New Roman" w:hAnsi="Times New Roman"/>
      <w:sz w:val="24"/>
    </w:rPr>
  </w:style>
  <w:style w:type="paragraph" w:customStyle="1" w:styleId="Seo3">
    <w:name w:val="Seção 3"/>
    <w:basedOn w:val="Ttulo3"/>
    <w:rsid w:val="00FA729B"/>
    <w:pPr>
      <w:numPr>
        <w:ilvl w:val="2"/>
        <w:numId w:val="13"/>
      </w:numPr>
      <w:jc w:val="left"/>
    </w:pPr>
    <w:rPr>
      <w:rFonts w:ascii="Times New Roman" w:hAnsi="Times New Roman"/>
      <w:b w:val="0"/>
      <w:i w:val="0"/>
      <w:sz w:val="24"/>
    </w:rPr>
  </w:style>
  <w:style w:type="paragraph" w:customStyle="1" w:styleId="Estilo1">
    <w:name w:val="Estilo1"/>
    <w:basedOn w:val="Ttulo1"/>
    <w:rsid w:val="00FA729B"/>
    <w:pPr>
      <w:numPr>
        <w:numId w:val="13"/>
      </w:numPr>
      <w:spacing w:before="240" w:after="60"/>
      <w:jc w:val="left"/>
    </w:pPr>
    <w:rPr>
      <w:rFonts w:ascii="Times New Roman" w:hAnsi="Times New Roman"/>
      <w:kern w:val="28"/>
      <w:sz w:val="28"/>
      <w:u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381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1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1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4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53833">
      <w:bodyDiv w:val="1"/>
      <w:marLeft w:val="49"/>
      <w:marRight w:val="49"/>
      <w:marTop w:val="49"/>
      <w:marBottom w:val="49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8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7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96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0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2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44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0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5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2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1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6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3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8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6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0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3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7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66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aboya\Documents\Adriana\GDs\Projetos\SCAM\Melhorias\EN_Modelo_16.dotx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8E19E1BF0871D40878A5A03A22CDC4E" ma:contentTypeVersion="6" ma:contentTypeDescription="Crie um novo documento." ma:contentTypeScope="" ma:versionID="abed5415d3ee35e29be3a0051486b477">
  <xsd:schema xmlns:xsd="http://www.w3.org/2001/XMLSchema" xmlns:xs="http://www.w3.org/2001/XMLSchema" xmlns:p="http://schemas.microsoft.com/office/2006/metadata/properties" xmlns:ns2="81413a21-ae45-4328-a865-9d5cb52838f6" targetNamespace="http://schemas.microsoft.com/office/2006/metadata/properties" ma:root="true" ma:fieldsID="86ecacc40f9c1ac77da4c8e8014f2362" ns2:_="">
    <xsd:import namespace="81413a21-ae45-4328-a865-9d5cb52838f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413a21-ae45-4328-a865-9d5cb52838f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963252-0D66-4136-9239-05B3EF4B98D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721BFC1-9977-4CA1-930D-EBCFC9BEBB5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1413a21-ae45-4328-a865-9d5cb52838f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1D1754B-8E5B-4272-92CB-3F3B20A9741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7A0F1774-258B-46C7-B7B3-E104E02D6A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EN_Modelo_16.dotx</Template>
  <TotalTime>167</TotalTime>
  <Pages>7</Pages>
  <Words>476</Words>
  <Characters>2576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Especificação de Necessidades</vt:lpstr>
    </vt:vector>
  </TitlesOfParts>
  <Company>Bradesco Seguros</Company>
  <LinksUpToDate>false</LinksUpToDate>
  <CharactersWithSpaces>3046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Especificação de Necessidades</dc:title>
  <dc:subject/>
  <dc:creator>Saboya, Adriana Mello</dc:creator>
  <cp:keywords/>
  <dc:description/>
  <cp:lastModifiedBy>Almir Jose Silveira</cp:lastModifiedBy>
  <cp:revision>6</cp:revision>
  <cp:lastPrinted>2019-05-02T20:54:00Z</cp:lastPrinted>
  <dcterms:created xsi:type="dcterms:W3CDTF">2019-09-05T13:39:00Z</dcterms:created>
  <dcterms:modified xsi:type="dcterms:W3CDTF">2019-09-20T18:11:00Z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0x010100B8E19E1BF0871D40878A5A03A22CDC4E</vt:lpwstr>
  </property>
</Properties>
</file>